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Pr="0055312D" w:rsidRDefault="00B13F26" w:rsidP="00D70D02">
      <w:r w:rsidRPr="0055312D">
        <w:rPr>
          <w:noProof/>
          <w:lang w:eastAsia="es-ES"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55312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55312D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Pr="0055312D" w:rsidRDefault="00D077E9" w:rsidP="00AB02A7">
            <w:r w:rsidRPr="0055312D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5F1CB789" w:rsidR="00D077E9" w:rsidRDefault="00FF6871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Planning</w:t>
                                  </w:r>
                                  <w:proofErr w:type="spellEnd"/>
                                  <w:r>
                                    <w:rPr>
                                      <w:lang w:bidi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Report</w:t>
                                  </w:r>
                                  <w:proofErr w:type="spellEnd"/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01DD3D88" w14:textId="5F1CB789" w:rsidR="00D077E9" w:rsidRDefault="00FF6871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Planning</w:t>
                            </w:r>
                            <w:proofErr w:type="spellEnd"/>
                            <w:r>
                              <w:rPr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Report</w:t>
                            </w:r>
                            <w:proofErr w:type="spellEnd"/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Pr="0055312D" w:rsidRDefault="00D077E9" w:rsidP="00AB02A7">
            <w:r w:rsidRPr="0055312D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55312D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Pr="0055312D" w:rsidRDefault="00676D44" w:rsidP="00AB02A7">
            <w:r w:rsidRPr="0055312D">
              <w:rPr>
                <w:rStyle w:val="SubttuloCar"/>
                <w:b w:val="0"/>
                <w:noProof/>
                <w:lang w:eastAsia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52B98ADF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422910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422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49C06EC5" w:rsidR="00676D44" w:rsidRDefault="003A1C22">
                                  <w:r>
                                    <w:t>Miembros</w:t>
                                  </w:r>
                                  <w:r w:rsidR="00676D44">
                                    <w:t>:</w:t>
                                  </w:r>
                                </w:p>
                                <w:p w14:paraId="6ED67FAD" w14:textId="2F390B8B" w:rsidR="00676D44" w:rsidRDefault="006D6EE5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Juan Antonio Moreno Moguel</w:t>
                                  </w:r>
                                </w:p>
                                <w:p w14:paraId="7CF32ED7" w14:textId="3A67206D" w:rsidR="005B280D" w:rsidRDefault="005B280D" w:rsidP="005B280D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6D6EE5">
                                    <w:t>juamormog@alum.us.es</w:t>
                                  </w:r>
                                  <w:r>
                                    <w:t>)</w:t>
                                  </w:r>
                                </w:p>
                                <w:p w14:paraId="7490A9B1" w14:textId="6EBBFDA3" w:rsidR="00676D44" w:rsidRDefault="00676D44" w:rsidP="005B280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" stroked="f">
                      <v:textbox>
                        <w:txbxContent>
                          <w:p w14:paraId="0655F5D1" w14:textId="49C06EC5" w:rsidR="00676D44" w:rsidRDefault="003A1C22">
                            <w:r>
                              <w:t>Miembros</w:t>
                            </w:r>
                            <w:r w:rsidR="00676D44">
                              <w:t>:</w:t>
                            </w:r>
                          </w:p>
                          <w:p w14:paraId="6ED67FAD" w14:textId="2F390B8B" w:rsidR="00676D44" w:rsidRDefault="006D6EE5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Juan Antonio Moreno Moguel</w:t>
                            </w:r>
                          </w:p>
                          <w:p w14:paraId="7CF32ED7" w14:textId="3A67206D" w:rsidR="005B280D" w:rsidRDefault="005B280D" w:rsidP="005B280D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6D6EE5">
                              <w:t>juamormog@alum.us.es</w:t>
                            </w:r>
                            <w:r>
                              <w:t>)</w:t>
                            </w:r>
                          </w:p>
                          <w:p w14:paraId="7490A9B1" w14:textId="6EBBFDA3" w:rsidR="00676D44" w:rsidRDefault="00676D44" w:rsidP="005B280D"/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55312D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51A8759B" w:rsidR="00D077E9" w:rsidRPr="0055312D" w:rsidRDefault="006D6EE5" w:rsidP="00AB02A7">
            <w:r>
              <w:t>1</w:t>
            </w:r>
            <w:r w:rsidR="00C3371B">
              <w:t>5</w:t>
            </w:r>
            <w:r>
              <w:t>-02-2024</w:t>
            </w:r>
          </w:p>
          <w:p w14:paraId="21D13EA7" w14:textId="77777777" w:rsidR="00D077E9" w:rsidRPr="0055312D" w:rsidRDefault="00D077E9" w:rsidP="00AB02A7">
            <w:pPr>
              <w:rPr>
                <w:sz w:val="10"/>
                <w:szCs w:val="10"/>
              </w:rPr>
            </w:pPr>
            <w:r w:rsidRPr="0055312D">
              <w:rPr>
                <w:noProof/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Pr="0055312D" w:rsidRDefault="00D077E9" w:rsidP="00AB02A7">
            <w:pPr>
              <w:rPr>
                <w:sz w:val="10"/>
                <w:szCs w:val="10"/>
              </w:rPr>
            </w:pPr>
          </w:p>
          <w:p w14:paraId="60664414" w14:textId="77777777" w:rsidR="00D077E9" w:rsidRPr="0055312D" w:rsidRDefault="00D077E9" w:rsidP="00AB02A7">
            <w:pPr>
              <w:rPr>
                <w:sz w:val="10"/>
                <w:szCs w:val="10"/>
              </w:rPr>
            </w:pPr>
          </w:p>
          <w:p w14:paraId="4E4EA4C8" w14:textId="3B329876" w:rsidR="00D077E9" w:rsidRPr="0055312D" w:rsidRDefault="00000000" w:rsidP="00AB02A7">
            <w:sdt>
              <w:sdt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3A1C22" w:rsidRPr="0055312D">
                  <w:t>Gr</w:t>
                </w:r>
                <w:r w:rsidR="006B0F82" w:rsidRPr="0055312D">
                  <w:t>up</w:t>
                </w:r>
                <w:r w:rsidR="003A1C22" w:rsidRPr="0055312D">
                  <w:t>o</w:t>
                </w:r>
                <w:r w:rsidR="00676D44" w:rsidRPr="0055312D">
                  <w:t>: C1.0</w:t>
                </w:r>
                <w:r w:rsidR="006D6EE5">
                  <w:t>03</w:t>
                </w:r>
              </w:sdtContent>
            </w:sdt>
          </w:p>
          <w:p w14:paraId="3A146D9D" w14:textId="4AA05B17" w:rsidR="00D077E9" w:rsidRPr="00674552" w:rsidRDefault="003A1C22" w:rsidP="00AB02A7">
            <w:pPr>
              <w:rPr>
                <w:u w:val="single"/>
              </w:rPr>
            </w:pPr>
            <w:r w:rsidRPr="0055312D">
              <w:t>Repositorio</w:t>
            </w:r>
            <w:r w:rsidR="00676D44" w:rsidRPr="0055312D">
              <w:t xml:space="preserve">:  </w:t>
            </w:r>
            <w:r w:rsidR="00674552" w:rsidRPr="00674552">
              <w:t>https://github.com/IsmaelRuizJurado/Acme-SF-D01</w:t>
            </w:r>
          </w:p>
          <w:p w14:paraId="3CBDFB86" w14:textId="77777777" w:rsidR="00D077E9" w:rsidRPr="0055312D" w:rsidRDefault="00D077E9" w:rsidP="00AB02A7">
            <w:pPr>
              <w:rPr>
                <w:sz w:val="10"/>
                <w:szCs w:val="10"/>
              </w:rPr>
            </w:pPr>
          </w:p>
        </w:tc>
      </w:tr>
    </w:tbl>
    <w:p w14:paraId="2C577B45" w14:textId="17560856" w:rsidR="006B0F82" w:rsidRPr="0055312D" w:rsidRDefault="006B0F82" w:rsidP="00AB02A7">
      <w:pPr>
        <w:spacing w:after="200"/>
      </w:pPr>
      <w:r w:rsidRPr="0055312D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12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55312D" w:rsidRDefault="006B0F82">
      <w:pPr>
        <w:spacing w:after="200"/>
      </w:pPr>
      <w:r w:rsidRPr="0055312D"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2025F1D1" w:rsidR="00653004" w:rsidRPr="0055312D" w:rsidRDefault="00653004">
          <w:pPr>
            <w:pStyle w:val="TtuloTDC"/>
            <w:rPr>
              <w:rStyle w:val="Ttulo1Car"/>
            </w:rPr>
          </w:pPr>
          <w:r w:rsidRPr="0055312D">
            <w:rPr>
              <w:rStyle w:val="Ttulo1Car"/>
            </w:rPr>
            <w:t>Tabl</w:t>
          </w:r>
          <w:r w:rsidR="003A1C22" w:rsidRPr="0055312D">
            <w:rPr>
              <w:rStyle w:val="Ttulo1Car"/>
            </w:rPr>
            <w:t>a de Contenido</w:t>
          </w:r>
          <w:r w:rsidRPr="0055312D">
            <w:rPr>
              <w:rStyle w:val="Ttulo1Car"/>
            </w:rPr>
            <w:t>s</w:t>
          </w:r>
        </w:p>
        <w:p w14:paraId="03FABF68" w14:textId="77777777" w:rsidR="00370A5C" w:rsidRPr="0055312D" w:rsidRDefault="00370A5C" w:rsidP="00370A5C">
          <w:pPr>
            <w:rPr>
              <w:lang w:eastAsia="ja-JP"/>
            </w:rPr>
          </w:pPr>
        </w:p>
        <w:p w14:paraId="0FE13B7F" w14:textId="22035650" w:rsidR="0093471C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r w:rsidRPr="0055312D">
            <w:rPr>
              <w:color w:val="auto"/>
            </w:rPr>
            <w:fldChar w:fldCharType="begin"/>
          </w:r>
          <w:r w:rsidRPr="0055312D">
            <w:rPr>
              <w:color w:val="auto"/>
            </w:rPr>
            <w:instrText xml:space="preserve"> TOC \o "1-3" \h \z \u </w:instrText>
          </w:r>
          <w:r w:rsidRPr="0055312D">
            <w:rPr>
              <w:color w:val="auto"/>
            </w:rPr>
            <w:fldChar w:fldCharType="separate"/>
          </w:r>
          <w:hyperlink w:anchor="_Toc158913564" w:history="1">
            <w:r w:rsidR="0093471C" w:rsidRPr="00F42DED">
              <w:rPr>
                <w:rStyle w:val="Hipervnculo"/>
                <w:noProof/>
              </w:rPr>
              <w:t>Resumen Ejecutivo</w:t>
            </w:r>
            <w:r w:rsidR="0093471C">
              <w:rPr>
                <w:noProof/>
                <w:webHidden/>
              </w:rPr>
              <w:tab/>
            </w:r>
            <w:r w:rsidR="0093471C">
              <w:rPr>
                <w:noProof/>
                <w:webHidden/>
              </w:rPr>
              <w:fldChar w:fldCharType="begin"/>
            </w:r>
            <w:r w:rsidR="0093471C">
              <w:rPr>
                <w:noProof/>
                <w:webHidden/>
              </w:rPr>
              <w:instrText xml:space="preserve"> PAGEREF _Toc158913564 \h </w:instrText>
            </w:r>
            <w:r w:rsidR="0093471C">
              <w:rPr>
                <w:noProof/>
                <w:webHidden/>
              </w:rPr>
            </w:r>
            <w:r w:rsidR="0093471C">
              <w:rPr>
                <w:noProof/>
                <w:webHidden/>
              </w:rPr>
              <w:fldChar w:fldCharType="separate"/>
            </w:r>
            <w:r w:rsidR="0093471C">
              <w:rPr>
                <w:noProof/>
                <w:webHidden/>
              </w:rPr>
              <w:t>3</w:t>
            </w:r>
            <w:r w:rsidR="0093471C">
              <w:rPr>
                <w:noProof/>
                <w:webHidden/>
              </w:rPr>
              <w:fldChar w:fldCharType="end"/>
            </w:r>
          </w:hyperlink>
        </w:p>
        <w:p w14:paraId="4EB41F26" w14:textId="6A9901F7" w:rsidR="0093471C" w:rsidRDefault="0093471C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913565" w:history="1">
            <w:r w:rsidRPr="00F42DED">
              <w:rPr>
                <w:rStyle w:val="Hipervnculo"/>
                <w:noProof/>
              </w:rPr>
              <w:t>Historial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CE7E" w14:textId="4B6273E6" w:rsidR="0093471C" w:rsidRDefault="0093471C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913566" w:history="1">
            <w:r w:rsidRPr="00F42DED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A1E0" w14:textId="2DA82AD0" w:rsidR="0093471C" w:rsidRDefault="0093471C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913567" w:history="1">
            <w:r w:rsidRPr="00F42DED">
              <w:rPr>
                <w:rStyle w:val="Hipervnculo"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C9A5" w14:textId="57286001" w:rsidR="0093471C" w:rsidRDefault="0093471C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913568" w:history="1">
            <w:r w:rsidRPr="00F42DED">
              <w:rPr>
                <w:rStyle w:val="Hipervnculo"/>
                <w:noProof/>
                <w:spacing w:val="-2"/>
              </w:rPr>
              <w:t>Planificación: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8C6B" w14:textId="3D6ED963" w:rsidR="0093471C" w:rsidRDefault="0093471C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913569" w:history="1">
            <w:r w:rsidRPr="00F42DED">
              <w:rPr>
                <w:rStyle w:val="Hipervnculo"/>
                <w:noProof/>
                <w:spacing w:val="-2"/>
              </w:rPr>
              <w:t>Progreso: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B7AB" w14:textId="081E73C6" w:rsidR="0093471C" w:rsidRDefault="0093471C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913570" w:history="1">
            <w:r w:rsidRPr="00F42DE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E9F1" w14:textId="697BCBB2" w:rsidR="0093471C" w:rsidRDefault="0093471C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913571" w:history="1">
            <w:r w:rsidRPr="00F42DED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_Toc158913571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F8E08" w14:textId="7EFFC60C" w:rsidR="00653004" w:rsidRPr="0055312D" w:rsidRDefault="00653004">
          <w:r w:rsidRPr="0055312D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55312D" w:rsidRDefault="00653004" w:rsidP="00653004">
      <w:pPr>
        <w:pStyle w:val="Ttulo"/>
      </w:pPr>
    </w:p>
    <w:p w14:paraId="25F73E64" w14:textId="77777777" w:rsidR="00653004" w:rsidRPr="0055312D" w:rsidRDefault="00653004">
      <w:pPr>
        <w:spacing w:after="200"/>
        <w:rPr>
          <w:rFonts w:asciiTheme="majorHAnsi" w:eastAsiaTheme="majorEastAsia" w:hAnsiTheme="majorHAnsi" w:cstheme="majorBidi"/>
          <w:bCs/>
          <w:sz w:val="56"/>
          <w:szCs w:val="56"/>
        </w:rPr>
      </w:pPr>
      <w:r w:rsidRPr="0055312D">
        <w:rPr>
          <w:sz w:val="56"/>
          <w:szCs w:val="56"/>
        </w:rPr>
        <w:br w:type="page"/>
      </w:r>
    </w:p>
    <w:p w14:paraId="4B09AF38" w14:textId="390B9D08" w:rsidR="00BA4B5D" w:rsidRPr="0055312D" w:rsidRDefault="003A1C22" w:rsidP="00732D1A">
      <w:pPr>
        <w:pStyle w:val="Ttulo1"/>
      </w:pPr>
      <w:bookmarkStart w:id="0" w:name="_Toc158913564"/>
      <w:r w:rsidRPr="0055312D">
        <w:lastRenderedPageBreak/>
        <w:t>Resumen Ejecutivo</w:t>
      </w:r>
      <w:bookmarkEnd w:id="0"/>
    </w:p>
    <w:p w14:paraId="2E9D56E2" w14:textId="33788AA1" w:rsidR="003A1C22" w:rsidRPr="0055312D" w:rsidRDefault="003A1C22" w:rsidP="00FF6871">
      <w:pPr>
        <w:rPr>
          <w:b w:val="0"/>
          <w:bCs/>
          <w:color w:val="auto"/>
        </w:rPr>
      </w:pPr>
    </w:p>
    <w:p w14:paraId="7A071071" w14:textId="71A6EB6B" w:rsidR="003A1C22" w:rsidRPr="0055312D" w:rsidRDefault="00C3371B" w:rsidP="00FF6871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En este informe de planificación y progreso encontrara una lista de tareas requeridas para satisfacer los requisitos del entregable 1, así como un presupuesto para llevarlas a cabo, además de un indicador de seguimiento del rendimiento </w:t>
      </w:r>
    </w:p>
    <w:p w14:paraId="46864FB0" w14:textId="738266B8" w:rsidR="00FF6871" w:rsidRPr="0055312D" w:rsidRDefault="00087C4D" w:rsidP="003A64A7">
      <w:pPr>
        <w:spacing w:after="200"/>
        <w:rPr>
          <w:rFonts w:eastAsia="Courier New" w:cs="Courier New"/>
          <w:b w:val="0"/>
          <w:color w:val="auto"/>
          <w:sz w:val="22"/>
        </w:rPr>
      </w:pPr>
      <w:r w:rsidRPr="0055312D">
        <w:br w:type="page"/>
      </w:r>
    </w:p>
    <w:p w14:paraId="479454FF" w14:textId="6B032E38" w:rsidR="00370A5C" w:rsidRPr="0055312D" w:rsidRDefault="00370A5C" w:rsidP="00653004">
      <w:pPr>
        <w:pStyle w:val="Ttulo1"/>
      </w:pPr>
      <w:bookmarkStart w:id="1" w:name="_Toc158913565"/>
      <w:r w:rsidRPr="0055312D">
        <w:lastRenderedPageBreak/>
        <w:t>Histor</w:t>
      </w:r>
      <w:r w:rsidR="003E6DC6" w:rsidRPr="0055312D">
        <w:t>ial de Versiones</w:t>
      </w:r>
      <w:bookmarkEnd w:id="1"/>
    </w:p>
    <w:p w14:paraId="64B3BCB8" w14:textId="01D4AA42" w:rsidR="00370A5C" w:rsidRPr="0055312D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:rsidRPr="0055312D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0FE345D6" w:rsidR="00370A5C" w:rsidRPr="0055312D" w:rsidRDefault="00370A5C" w:rsidP="003E6DC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Versi</w:t>
            </w:r>
            <w:r w:rsidR="003E6DC6"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ó</w:t>
            </w: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n</w:t>
            </w:r>
          </w:p>
        </w:tc>
        <w:tc>
          <w:tcPr>
            <w:tcW w:w="1772" w:type="dxa"/>
            <w:vAlign w:val="center"/>
            <w:hideMark/>
          </w:tcPr>
          <w:p w14:paraId="5E5BD30E" w14:textId="0833203B" w:rsidR="00370A5C" w:rsidRPr="0055312D" w:rsidRDefault="003E6DC6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Fecha</w:t>
            </w:r>
          </w:p>
        </w:tc>
        <w:tc>
          <w:tcPr>
            <w:tcW w:w="6487" w:type="dxa"/>
            <w:vAlign w:val="center"/>
            <w:hideMark/>
          </w:tcPr>
          <w:p w14:paraId="79945AC9" w14:textId="58FF1A78" w:rsidR="00370A5C" w:rsidRPr="0055312D" w:rsidRDefault="003E6DC6" w:rsidP="003E6DC6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  <w:b w:val="0"/>
                <w:bCs w:val="0"/>
                <w:color w:val="FFFFFF" w:themeColor="background1"/>
              </w:rPr>
              <w:t>Descripción de cambios</w:t>
            </w:r>
          </w:p>
        </w:tc>
      </w:tr>
      <w:tr w:rsidR="00370A5C" w:rsidRPr="0055312D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3C453DC0" w:rsidR="00370A5C" w:rsidRPr="0055312D" w:rsidRDefault="003A64A7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55312D"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 w:rsidRPr="0055312D">
              <w:rPr>
                <w:rStyle w:val="normaltextrun"/>
                <w:rFonts w:eastAsiaTheme="majorEastAsia" w:cstheme="minorHAnsi"/>
              </w:rPr>
              <w:t>.0</w:t>
            </w:r>
          </w:p>
        </w:tc>
        <w:tc>
          <w:tcPr>
            <w:tcW w:w="1772" w:type="dxa"/>
            <w:vAlign w:val="center"/>
            <w:hideMark/>
          </w:tcPr>
          <w:p w14:paraId="16747216" w14:textId="6C2C4140" w:rsidR="00370A5C" w:rsidRPr="0055312D" w:rsidRDefault="00C3371B" w:rsidP="00C24FE4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Style w:val="eop"/>
              </w:rPr>
              <w:t>15/02/2024</w:t>
            </w:r>
          </w:p>
        </w:tc>
        <w:tc>
          <w:tcPr>
            <w:tcW w:w="6487" w:type="dxa"/>
            <w:vAlign w:val="center"/>
            <w:hideMark/>
          </w:tcPr>
          <w:p w14:paraId="2CFE8E0E" w14:textId="6A93B1A1" w:rsidR="00370A5C" w:rsidRPr="0055312D" w:rsidRDefault="003A64A7" w:rsidP="003E6DC6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55312D">
              <w:rPr>
                <w:rFonts w:asciiTheme="minorHAnsi" w:hAnsiTheme="minorHAnsi" w:cstheme="minorHAnsi"/>
              </w:rPr>
              <w:t>Crea</w:t>
            </w:r>
            <w:r w:rsidR="003E6DC6" w:rsidRPr="0055312D">
              <w:rPr>
                <w:rFonts w:asciiTheme="minorHAnsi" w:hAnsiTheme="minorHAnsi" w:cstheme="minorHAnsi"/>
              </w:rPr>
              <w:t>ció</w:t>
            </w:r>
            <w:r w:rsidRPr="0055312D">
              <w:rPr>
                <w:rFonts w:asciiTheme="minorHAnsi" w:hAnsiTheme="minorHAnsi" w:cstheme="minorHAnsi"/>
              </w:rPr>
              <w:t xml:space="preserve">n </w:t>
            </w:r>
            <w:r w:rsidR="003E6DC6" w:rsidRPr="0055312D">
              <w:rPr>
                <w:rFonts w:asciiTheme="minorHAnsi" w:hAnsiTheme="minorHAnsi" w:cstheme="minorHAnsi"/>
              </w:rPr>
              <w:t>del</w:t>
            </w:r>
            <w:r w:rsidRPr="0055312D">
              <w:rPr>
                <w:rFonts w:asciiTheme="minorHAnsi" w:hAnsiTheme="minorHAnsi" w:cstheme="minorHAnsi"/>
              </w:rPr>
              <w:t xml:space="preserve"> document</w:t>
            </w:r>
            <w:r w:rsidR="003E6DC6" w:rsidRPr="0055312D">
              <w:rPr>
                <w:rFonts w:asciiTheme="minorHAnsi" w:hAnsiTheme="minorHAnsi" w:cstheme="minorHAnsi"/>
              </w:rPr>
              <w:t>o</w:t>
            </w:r>
            <w:r w:rsidR="00C3371B">
              <w:rPr>
                <w:rFonts w:asciiTheme="minorHAnsi" w:hAnsiTheme="minorHAnsi" w:cstheme="minorHAnsi"/>
              </w:rPr>
              <w:t xml:space="preserve"> para el Sprint 1</w:t>
            </w:r>
          </w:p>
        </w:tc>
      </w:tr>
    </w:tbl>
    <w:p w14:paraId="4C4B6909" w14:textId="059C1054" w:rsidR="006B0F82" w:rsidRPr="0055312D" w:rsidRDefault="00370A5C" w:rsidP="00370A5C">
      <w:pPr>
        <w:pStyle w:val="Contenido"/>
      </w:pPr>
      <w:r w:rsidRPr="0055312D">
        <w:t xml:space="preserve"> </w:t>
      </w:r>
      <w:r w:rsidR="006B0F82" w:rsidRPr="0055312D">
        <w:br w:type="page"/>
      </w:r>
    </w:p>
    <w:p w14:paraId="1F983712" w14:textId="6907EBFB" w:rsidR="00E01581" w:rsidRPr="0055312D" w:rsidRDefault="00F97DAB" w:rsidP="00653004">
      <w:pPr>
        <w:pStyle w:val="Ttulo1"/>
      </w:pPr>
      <w:bookmarkStart w:id="2" w:name="_Toc158913566"/>
      <w:r w:rsidRPr="0055312D">
        <w:lastRenderedPageBreak/>
        <w:t>Introducció</w:t>
      </w:r>
      <w:r w:rsidR="006B0F82" w:rsidRPr="0055312D">
        <w:t>n</w:t>
      </w:r>
      <w:bookmarkEnd w:id="2"/>
    </w:p>
    <w:p w14:paraId="3541D242" w14:textId="21923501" w:rsidR="00C3371B" w:rsidRDefault="00C3371B" w:rsidP="00C3371B">
      <w:pPr>
        <w:rPr>
          <w:b w:val="0"/>
          <w:bCs/>
          <w:color w:val="auto"/>
        </w:rPr>
      </w:pPr>
      <w:r w:rsidRPr="00C3371B">
        <w:rPr>
          <w:b w:val="0"/>
          <w:bCs/>
          <w:color w:val="auto"/>
        </w:rPr>
        <w:t xml:space="preserve">En este documento se introduce una tabla para las tareas del proyecto. Cada tarea incluye el título de la tarea, una descripción para la misma, el rol o el personal asignado, el tiempo planificado para la tarea y el tiempo final empleado. Posteriormente, se proporcionará un presupuesto basado en la duración estimada de cada tarea. Se proporcionan además capturas del estado del tablero de </w:t>
      </w:r>
      <w:r w:rsidRPr="00C3371B">
        <w:rPr>
          <w:b w:val="0"/>
          <w:bCs/>
          <w:color w:val="auto"/>
        </w:rPr>
        <w:t>GitHub</w:t>
      </w:r>
      <w:r w:rsidRPr="00C3371B">
        <w:rPr>
          <w:b w:val="0"/>
          <w:bCs/>
          <w:color w:val="auto"/>
        </w:rPr>
        <w:t xml:space="preserve">. </w:t>
      </w:r>
    </w:p>
    <w:p w14:paraId="3036AD8E" w14:textId="77777777" w:rsidR="00C3371B" w:rsidRPr="00C3371B" w:rsidRDefault="00C3371B" w:rsidP="00C3371B">
      <w:pPr>
        <w:rPr>
          <w:b w:val="0"/>
          <w:bCs/>
          <w:color w:val="auto"/>
        </w:rPr>
      </w:pPr>
    </w:p>
    <w:p w14:paraId="025D462C" w14:textId="55EF6684" w:rsidR="00AE64A8" w:rsidRPr="00C3371B" w:rsidRDefault="00C3371B" w:rsidP="00C3371B">
      <w:pPr>
        <w:rPr>
          <w:b w:val="0"/>
          <w:bCs/>
          <w:color w:val="auto"/>
        </w:rPr>
      </w:pPr>
      <w:r w:rsidRPr="00C3371B">
        <w:rPr>
          <w:b w:val="0"/>
          <w:bCs/>
          <w:color w:val="auto"/>
        </w:rPr>
        <w:t xml:space="preserve">También se reporta el rendimiento con su indicador de </w:t>
      </w:r>
      <w:r w:rsidRPr="00C3371B">
        <w:rPr>
          <w:b w:val="0"/>
          <w:bCs/>
          <w:color w:val="auto"/>
        </w:rPr>
        <w:t>desempeño,</w:t>
      </w:r>
      <w:r w:rsidRPr="00C3371B">
        <w:rPr>
          <w:b w:val="0"/>
          <w:bCs/>
          <w:color w:val="auto"/>
        </w:rPr>
        <w:t xml:space="preserve"> así como un listado de los conflictos encontrados durante el desarrollo. Y por último se tiene una comparación entre el presupuesto y el coste real.</w:t>
      </w:r>
    </w:p>
    <w:p w14:paraId="7638C9BB" w14:textId="5BFF9B34" w:rsidR="006B0F82" w:rsidRPr="0055312D" w:rsidRDefault="006B0F82" w:rsidP="00E01581">
      <w:pPr>
        <w:pStyle w:val="Contenido"/>
      </w:pPr>
      <w:r w:rsidRPr="0055312D">
        <w:br w:type="page"/>
      </w:r>
    </w:p>
    <w:p w14:paraId="36EB2EAB" w14:textId="5414B617" w:rsidR="00E01581" w:rsidRPr="0055312D" w:rsidRDefault="00C3371B" w:rsidP="00653004">
      <w:pPr>
        <w:pStyle w:val="Ttulo1"/>
      </w:pPr>
      <w:bookmarkStart w:id="3" w:name="_Toc158913567"/>
      <w:r>
        <w:lastRenderedPageBreak/>
        <w:t>Contenidos</w:t>
      </w:r>
      <w:bookmarkEnd w:id="3"/>
    </w:p>
    <w:p w14:paraId="5944D895" w14:textId="77777777" w:rsidR="00C3371B" w:rsidRDefault="00C3371B" w:rsidP="00C3371B">
      <w:pPr>
        <w:pStyle w:val="Ttulo2"/>
        <w:spacing w:before="157"/>
        <w:rPr>
          <w:rFonts w:eastAsia="Calibri"/>
          <w:b/>
          <w:color w:val="auto"/>
          <w:sz w:val="28"/>
          <w:szCs w:val="36"/>
        </w:rPr>
      </w:pPr>
      <w:bookmarkStart w:id="4" w:name="_Toc158913568"/>
      <w:r>
        <w:rPr>
          <w:color w:val="082A75"/>
          <w:spacing w:val="-2"/>
        </w:rPr>
        <w:t>Planificación</w:t>
      </w:r>
      <w:r>
        <w:rPr>
          <w:color w:val="082A75"/>
          <w:spacing w:val="-2"/>
          <w:sz w:val="28"/>
        </w:rPr>
        <w:t>:</w:t>
      </w:r>
      <w:bookmarkEnd w:id="4"/>
    </w:p>
    <w:p w14:paraId="4135AAC3" w14:textId="77777777" w:rsidR="00C3371B" w:rsidRDefault="00C3371B" w:rsidP="00C3371B">
      <w:pPr>
        <w:pStyle w:val="Textoindependiente"/>
        <w:spacing w:before="69" w:line="276" w:lineRule="auto"/>
        <w:ind w:left="116" w:right="4059"/>
      </w:pPr>
      <w:r>
        <w:t>Para</w:t>
      </w:r>
      <w:r>
        <w:rPr>
          <w:spacing w:val="-6"/>
        </w:rPr>
        <w:t xml:space="preserve"> </w:t>
      </w:r>
      <w:r>
        <w:t>definir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tareas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definido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formato: "Task X-YY", donde:</w:t>
      </w:r>
    </w:p>
    <w:p w14:paraId="42E4E47D" w14:textId="77777777" w:rsidR="00C3371B" w:rsidRDefault="00C3371B" w:rsidP="00C3371B">
      <w:pPr>
        <w:pStyle w:val="Textoindependiente"/>
        <w:spacing w:line="290" w:lineRule="exact"/>
        <w:ind w:left="116"/>
      </w:pPr>
      <w:r>
        <w:rPr>
          <w:spacing w:val="-5"/>
        </w:rPr>
        <w:t>X:</w:t>
      </w:r>
    </w:p>
    <w:p w14:paraId="621E6D98" w14:textId="77777777" w:rsidR="00C3371B" w:rsidRPr="00C3371B" w:rsidRDefault="00C3371B" w:rsidP="00C3371B">
      <w:pPr>
        <w:pStyle w:val="Prrafodelista"/>
        <w:widowControl w:val="0"/>
        <w:numPr>
          <w:ilvl w:val="0"/>
          <w:numId w:val="11"/>
        </w:numPr>
        <w:tabs>
          <w:tab w:val="left" w:pos="960"/>
        </w:tabs>
        <w:autoSpaceDE w:val="0"/>
        <w:autoSpaceDN w:val="0"/>
        <w:spacing w:before="43" w:line="240" w:lineRule="auto"/>
        <w:ind w:left="960" w:hanging="124"/>
        <w:contextualSpacing w:val="0"/>
        <w:rPr>
          <w:b w:val="0"/>
          <w:bCs/>
          <w:color w:val="auto"/>
          <w:sz w:val="24"/>
        </w:rPr>
      </w:pPr>
      <w:r w:rsidRPr="00C3371B">
        <w:rPr>
          <w:b w:val="0"/>
          <w:bCs/>
          <w:color w:val="auto"/>
          <w:sz w:val="24"/>
        </w:rPr>
        <w:t>G</w:t>
      </w:r>
      <w:r w:rsidRPr="00C3371B">
        <w:rPr>
          <w:b w:val="0"/>
          <w:bCs/>
          <w:color w:val="auto"/>
          <w:spacing w:val="-1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si</w:t>
      </w:r>
      <w:r w:rsidRPr="00C3371B">
        <w:rPr>
          <w:b w:val="0"/>
          <w:bCs/>
          <w:color w:val="auto"/>
          <w:spacing w:val="-4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es</w:t>
      </w:r>
      <w:r w:rsidRPr="00C3371B">
        <w:rPr>
          <w:b w:val="0"/>
          <w:bCs/>
          <w:color w:val="auto"/>
          <w:spacing w:val="-1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tarea</w:t>
      </w:r>
      <w:r w:rsidRPr="00C3371B">
        <w:rPr>
          <w:b w:val="0"/>
          <w:bCs/>
          <w:color w:val="auto"/>
          <w:spacing w:val="-1"/>
          <w:sz w:val="24"/>
        </w:rPr>
        <w:t xml:space="preserve"> </w:t>
      </w:r>
      <w:r w:rsidRPr="00C3371B">
        <w:rPr>
          <w:b w:val="0"/>
          <w:bCs/>
          <w:color w:val="auto"/>
          <w:spacing w:val="-2"/>
          <w:sz w:val="24"/>
        </w:rPr>
        <w:t>grupal.</w:t>
      </w:r>
    </w:p>
    <w:p w14:paraId="445F466C" w14:textId="45036603" w:rsidR="00C3371B" w:rsidRPr="00C3371B" w:rsidRDefault="00C3371B" w:rsidP="00C3371B">
      <w:pPr>
        <w:pStyle w:val="Prrafodelista"/>
        <w:widowControl w:val="0"/>
        <w:numPr>
          <w:ilvl w:val="0"/>
          <w:numId w:val="11"/>
        </w:numPr>
        <w:tabs>
          <w:tab w:val="left" w:pos="960"/>
        </w:tabs>
        <w:autoSpaceDE w:val="0"/>
        <w:autoSpaceDN w:val="0"/>
        <w:spacing w:before="43" w:line="240" w:lineRule="auto"/>
        <w:ind w:left="960" w:hanging="124"/>
        <w:contextualSpacing w:val="0"/>
        <w:rPr>
          <w:b w:val="0"/>
          <w:bCs/>
          <w:color w:val="auto"/>
          <w:sz w:val="24"/>
        </w:rPr>
      </w:pPr>
      <w:r w:rsidRPr="00C3371B">
        <w:rPr>
          <w:b w:val="0"/>
          <w:bCs/>
          <w:color w:val="auto"/>
          <w:sz w:val="24"/>
        </w:rPr>
        <w:t>I (</w:t>
      </w:r>
      <w:r w:rsidRPr="00C3371B">
        <w:rPr>
          <w:b w:val="0"/>
          <w:bCs/>
          <w:color w:val="auto"/>
          <w:sz w:val="24"/>
        </w:rPr>
        <w:t>1/2/3/4/5)</w:t>
      </w:r>
      <w:r w:rsidRPr="00C3371B">
        <w:rPr>
          <w:b w:val="0"/>
          <w:bCs/>
          <w:color w:val="auto"/>
          <w:spacing w:val="-2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si</w:t>
      </w:r>
      <w:r w:rsidRPr="00C3371B">
        <w:rPr>
          <w:b w:val="0"/>
          <w:bCs/>
          <w:color w:val="auto"/>
          <w:spacing w:val="-6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es</w:t>
      </w:r>
      <w:r w:rsidRPr="00C3371B">
        <w:rPr>
          <w:b w:val="0"/>
          <w:bCs/>
          <w:color w:val="auto"/>
          <w:spacing w:val="-3"/>
          <w:sz w:val="24"/>
        </w:rPr>
        <w:t xml:space="preserve"> </w:t>
      </w:r>
      <w:r w:rsidRPr="00C3371B">
        <w:rPr>
          <w:b w:val="0"/>
          <w:bCs/>
          <w:color w:val="auto"/>
          <w:spacing w:val="-2"/>
          <w:sz w:val="24"/>
        </w:rPr>
        <w:t>individual.</w:t>
      </w:r>
    </w:p>
    <w:p w14:paraId="161D6DC9" w14:textId="77777777" w:rsidR="00C3371B" w:rsidRPr="00C3371B" w:rsidRDefault="00C3371B" w:rsidP="00C3371B">
      <w:pPr>
        <w:pStyle w:val="Prrafodelista"/>
        <w:widowControl w:val="0"/>
        <w:numPr>
          <w:ilvl w:val="0"/>
          <w:numId w:val="11"/>
        </w:numPr>
        <w:tabs>
          <w:tab w:val="left" w:pos="960"/>
        </w:tabs>
        <w:autoSpaceDE w:val="0"/>
        <w:autoSpaceDN w:val="0"/>
        <w:spacing w:before="43" w:line="240" w:lineRule="auto"/>
        <w:ind w:left="960" w:hanging="124"/>
        <w:contextualSpacing w:val="0"/>
        <w:rPr>
          <w:b w:val="0"/>
          <w:bCs/>
          <w:color w:val="auto"/>
          <w:sz w:val="24"/>
        </w:rPr>
      </w:pPr>
      <w:r w:rsidRPr="00C3371B">
        <w:rPr>
          <w:b w:val="0"/>
          <w:bCs/>
          <w:color w:val="auto"/>
          <w:sz w:val="24"/>
        </w:rPr>
        <w:t>X</w:t>
      </w:r>
      <w:r w:rsidRPr="00C3371B">
        <w:rPr>
          <w:b w:val="0"/>
          <w:bCs/>
          <w:color w:val="auto"/>
          <w:spacing w:val="-5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si</w:t>
      </w:r>
      <w:r w:rsidRPr="00C3371B">
        <w:rPr>
          <w:b w:val="0"/>
          <w:bCs/>
          <w:color w:val="auto"/>
          <w:spacing w:val="-5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es extra,</w:t>
      </w:r>
      <w:r w:rsidRPr="00C3371B">
        <w:rPr>
          <w:b w:val="0"/>
          <w:bCs/>
          <w:color w:val="auto"/>
          <w:spacing w:val="-5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como</w:t>
      </w:r>
      <w:r w:rsidRPr="00C3371B">
        <w:rPr>
          <w:b w:val="0"/>
          <w:bCs/>
          <w:color w:val="auto"/>
          <w:spacing w:val="-3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asistir</w:t>
      </w:r>
      <w:r w:rsidRPr="00C3371B">
        <w:rPr>
          <w:b w:val="0"/>
          <w:bCs/>
          <w:color w:val="auto"/>
          <w:spacing w:val="-5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a</w:t>
      </w:r>
      <w:r w:rsidRPr="00C3371B">
        <w:rPr>
          <w:b w:val="0"/>
          <w:bCs/>
          <w:color w:val="auto"/>
          <w:spacing w:val="-3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clase</w:t>
      </w:r>
      <w:r w:rsidRPr="00C3371B">
        <w:rPr>
          <w:b w:val="0"/>
          <w:bCs/>
          <w:color w:val="auto"/>
          <w:spacing w:val="-1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o reuniones.</w:t>
      </w:r>
      <w:r w:rsidRPr="00C3371B">
        <w:rPr>
          <w:b w:val="0"/>
          <w:bCs/>
          <w:color w:val="auto"/>
          <w:spacing w:val="-1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(No</w:t>
      </w:r>
      <w:r w:rsidRPr="00C3371B">
        <w:rPr>
          <w:b w:val="0"/>
          <w:bCs/>
          <w:color w:val="auto"/>
          <w:spacing w:val="-4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están</w:t>
      </w:r>
      <w:r w:rsidRPr="00C3371B">
        <w:rPr>
          <w:b w:val="0"/>
          <w:bCs/>
          <w:color w:val="auto"/>
          <w:spacing w:val="-4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presentes en</w:t>
      </w:r>
      <w:r w:rsidRPr="00C3371B">
        <w:rPr>
          <w:b w:val="0"/>
          <w:bCs/>
          <w:color w:val="auto"/>
          <w:spacing w:val="-4"/>
          <w:sz w:val="24"/>
        </w:rPr>
        <w:t xml:space="preserve"> </w:t>
      </w:r>
      <w:r w:rsidRPr="00C3371B">
        <w:rPr>
          <w:b w:val="0"/>
          <w:bCs/>
          <w:color w:val="auto"/>
          <w:sz w:val="24"/>
        </w:rPr>
        <w:t>el</w:t>
      </w:r>
      <w:r w:rsidRPr="00C3371B">
        <w:rPr>
          <w:b w:val="0"/>
          <w:bCs/>
          <w:color w:val="auto"/>
          <w:spacing w:val="-4"/>
          <w:sz w:val="24"/>
        </w:rPr>
        <w:t xml:space="preserve"> </w:t>
      </w:r>
      <w:r w:rsidRPr="00C3371B">
        <w:rPr>
          <w:b w:val="0"/>
          <w:bCs/>
          <w:color w:val="auto"/>
          <w:spacing w:val="-2"/>
          <w:sz w:val="24"/>
        </w:rPr>
        <w:t>tablero)</w:t>
      </w:r>
    </w:p>
    <w:p w14:paraId="0209759D" w14:textId="77777777" w:rsidR="00C3371B" w:rsidRDefault="00C3371B" w:rsidP="00C3371B">
      <w:pPr>
        <w:pStyle w:val="Textoindependiente"/>
        <w:spacing w:before="48" w:line="276" w:lineRule="auto"/>
        <w:ind w:left="116"/>
      </w:pPr>
      <w:r>
        <w:t>YY:</w:t>
      </w:r>
      <w:r>
        <w:rPr>
          <w:spacing w:val="-3"/>
        </w:rPr>
        <w:t xml:space="preserve"> </w:t>
      </w:r>
      <w:r>
        <w:t>Enumeración</w:t>
      </w:r>
      <w:r>
        <w:rPr>
          <w:spacing w:val="-7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dígitos</w:t>
      </w:r>
      <w:r>
        <w:rPr>
          <w:spacing w:val="-1"/>
        </w:rPr>
        <w:t xml:space="preserve"> </w:t>
      </w:r>
      <w:r>
        <w:t>correspondiente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 xml:space="preserve">documento </w:t>
      </w:r>
      <w:r>
        <w:rPr>
          <w:spacing w:val="-2"/>
        </w:rPr>
        <w:t>“requirements”.</w:t>
      </w:r>
    </w:p>
    <w:p w14:paraId="3FF1C75A" w14:textId="77777777" w:rsidR="00C3371B" w:rsidRDefault="00C3371B" w:rsidP="00C3371B">
      <w:pPr>
        <w:pStyle w:val="Textoindependiente"/>
        <w:spacing w:before="88"/>
        <w:rPr>
          <w:sz w:val="20"/>
        </w:rPr>
      </w:pPr>
    </w:p>
    <w:tbl>
      <w:tblPr>
        <w:tblStyle w:val="TableNormal"/>
        <w:tblW w:w="10023" w:type="dxa"/>
        <w:tblInd w:w="12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594"/>
        <w:gridCol w:w="3289"/>
        <w:gridCol w:w="1478"/>
        <w:gridCol w:w="1550"/>
        <w:gridCol w:w="1147"/>
        <w:gridCol w:w="965"/>
      </w:tblGrid>
      <w:tr w:rsidR="00C3371B" w14:paraId="1470F26F" w14:textId="77777777" w:rsidTr="00C3371B">
        <w:trPr>
          <w:trHeight w:val="585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9798DD5" w14:textId="77777777" w:rsidR="00C3371B" w:rsidRDefault="00C3371B">
            <w:pPr>
              <w:pStyle w:val="TableParagraph"/>
              <w:spacing w:before="2" w:line="240" w:lineRule="auto"/>
              <w:ind w:left="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Tarea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742EF76" w14:textId="77777777" w:rsidR="00C3371B" w:rsidRDefault="00C3371B">
            <w:pPr>
              <w:pStyle w:val="TableParagraph"/>
              <w:spacing w:before="2" w:line="240" w:lineRule="auto"/>
              <w:ind w:left="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Descripción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DE9357F" w14:textId="77777777" w:rsidR="00C3371B" w:rsidRDefault="00C3371B">
            <w:pPr>
              <w:pStyle w:val="TableParagraph"/>
              <w:spacing w:before="2" w:line="240" w:lineRule="auto"/>
              <w:ind w:left="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Responsable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6B60261" w14:textId="77777777" w:rsidR="00C3371B" w:rsidRDefault="00C3371B">
            <w:pPr>
              <w:pStyle w:val="TableParagraph"/>
              <w:spacing w:before="2" w:line="240" w:lineRule="auto"/>
              <w:ind w:right="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Rol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F863ABF" w14:textId="77777777" w:rsidR="00C3371B" w:rsidRDefault="00C3371B">
            <w:pPr>
              <w:pStyle w:val="TableParagraph"/>
              <w:spacing w:before="0" w:line="290" w:lineRule="exact"/>
              <w:ind w:left="107" w:right="95" w:firstLine="86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Tiempo estimado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B88A6BA" w14:textId="77777777" w:rsidR="00C3371B" w:rsidRDefault="00C3371B">
            <w:pPr>
              <w:pStyle w:val="TableParagraph"/>
              <w:spacing w:before="0" w:line="290" w:lineRule="exact"/>
              <w:ind w:left="290" w:right="88" w:hanging="183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Tiempo </w:t>
            </w:r>
            <w:r>
              <w:rPr>
                <w:b/>
                <w:spacing w:val="-4"/>
                <w:sz w:val="24"/>
              </w:rPr>
              <w:t>real</w:t>
            </w:r>
          </w:p>
        </w:tc>
      </w:tr>
      <w:tr w:rsidR="00C3371B" w14:paraId="43207771" w14:textId="77777777" w:rsidTr="00C3371B">
        <w:trPr>
          <w:trHeight w:val="292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C113D07" w14:textId="7BB9EEB9" w:rsidR="00C3371B" w:rsidRDefault="00C3371B">
            <w:pPr>
              <w:pStyle w:val="TableParagraph"/>
              <w:ind w:left="16" w:right="12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01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C5F11EE" w14:textId="77777777" w:rsidR="00C3371B" w:rsidRDefault="00C3371B">
            <w:pPr>
              <w:pStyle w:val="TableParagraph"/>
              <w:ind w:left="12" w:right="12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anónimo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63FAFE0" w14:textId="4C61F6E7" w:rsidR="00C3371B" w:rsidRDefault="00C3371B">
            <w:pPr>
              <w:pStyle w:val="TableParagraph"/>
              <w:ind w:left="15" w:right="6"/>
              <w:rPr>
                <w:sz w:val="24"/>
              </w:rPr>
            </w:pPr>
            <w:r w:rsidRPr="00C3371B">
              <w:rPr>
                <w:sz w:val="24"/>
              </w:rPr>
              <w:t>Juan antonio Moreno moguel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44B0B1B" w14:textId="77777777" w:rsidR="00C3371B" w:rsidRDefault="00C3371B">
            <w:pPr>
              <w:pStyle w:val="TableParagraph"/>
              <w:ind w:right="9"/>
              <w:rPr>
                <w:sz w:val="24"/>
              </w:rPr>
            </w:pPr>
            <w:r>
              <w:rPr>
                <w:spacing w:val="-2"/>
                <w:sz w:val="24"/>
              </w:rPr>
              <w:t>Desarrollador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DF5BF7C" w14:textId="20ABD1B7" w:rsidR="00C3371B" w:rsidRDefault="00C3371B">
            <w:pPr>
              <w:pStyle w:val="TableParagraph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2</w:t>
            </w:r>
            <w:r>
              <w:rPr>
                <w:spacing w:val="-5"/>
                <w:sz w:val="24"/>
              </w:rPr>
              <w:t>0</w:t>
            </w:r>
            <w:r>
              <w:rPr>
                <w:spacing w:val="-5"/>
                <w:sz w:val="24"/>
              </w:rPr>
              <w:t>’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7BFC61F" w14:textId="5C9004CE" w:rsidR="00C3371B" w:rsidRDefault="00C3371B"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</w:t>
            </w:r>
            <w:r>
              <w:rPr>
                <w:spacing w:val="-5"/>
                <w:sz w:val="24"/>
              </w:rPr>
              <w:t>5</w:t>
            </w:r>
            <w:r>
              <w:rPr>
                <w:spacing w:val="-5"/>
                <w:sz w:val="24"/>
              </w:rPr>
              <w:t>’</w:t>
            </w:r>
          </w:p>
        </w:tc>
      </w:tr>
      <w:tr w:rsidR="00C3371B" w14:paraId="0AB75DEE" w14:textId="77777777" w:rsidTr="00C3371B">
        <w:trPr>
          <w:trHeight w:val="297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F92FE45" w14:textId="7D410138" w:rsidR="00C3371B" w:rsidRDefault="00C3371B" w:rsidP="00C3371B">
            <w:pPr>
              <w:pStyle w:val="TableParagraph"/>
              <w:spacing w:before="6"/>
              <w:ind w:left="16" w:right="12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11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5317D33" w14:textId="38D2B92A" w:rsidR="00C3371B" w:rsidRDefault="00C3371B" w:rsidP="00C3371B">
            <w:pPr>
              <w:pStyle w:val="TableParagraph"/>
              <w:spacing w:before="6"/>
              <w:ind w:left="12" w:right="12"/>
              <w:rPr>
                <w:sz w:val="24"/>
              </w:rPr>
            </w:pPr>
            <w:r>
              <w:rPr>
                <w:sz w:val="24"/>
              </w:rPr>
              <w:t>Pro</w:t>
            </w:r>
            <w:r>
              <w:rPr>
                <w:sz w:val="24"/>
              </w:rPr>
              <w:t>duc</w:t>
            </w:r>
            <w:r>
              <w:rPr>
                <w:sz w:val="24"/>
              </w:rPr>
              <w:t>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análisis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69CE916" w14:textId="36248D0D" w:rsidR="00C3371B" w:rsidRDefault="00C3371B" w:rsidP="00C3371B">
            <w:pPr>
              <w:pStyle w:val="TableParagraph"/>
              <w:spacing w:before="6"/>
              <w:ind w:left="15" w:right="6"/>
              <w:rPr>
                <w:sz w:val="24"/>
              </w:rPr>
            </w:pPr>
            <w:r w:rsidRPr="00C3371B">
              <w:rPr>
                <w:sz w:val="24"/>
              </w:rPr>
              <w:t>Juan antonio Moreno moguel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CA6EFD9" w14:textId="77777777" w:rsidR="00C3371B" w:rsidRDefault="00C3371B" w:rsidP="00C3371B">
            <w:pPr>
              <w:pStyle w:val="TableParagraph"/>
              <w:spacing w:before="6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Analista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B4C1F2B" w14:textId="00FCED32" w:rsidR="00C3371B" w:rsidRDefault="00C3371B" w:rsidP="00C3371B">
            <w:pPr>
              <w:pStyle w:val="TableParagraph"/>
              <w:spacing w:before="6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  <w:r>
              <w:rPr>
                <w:spacing w:val="-5"/>
                <w:sz w:val="24"/>
              </w:rPr>
              <w:t>’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2546519" w14:textId="661FE0E3" w:rsidR="00C3371B" w:rsidRDefault="00C3371B" w:rsidP="00C3371B">
            <w:pPr>
              <w:pStyle w:val="TableParagraph"/>
              <w:spacing w:before="6"/>
              <w:ind w:left="11" w:right="5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  <w:r>
              <w:rPr>
                <w:spacing w:val="-5"/>
                <w:sz w:val="24"/>
              </w:rPr>
              <w:t>’</w:t>
            </w:r>
          </w:p>
        </w:tc>
      </w:tr>
      <w:tr w:rsidR="00C3371B" w14:paraId="56226C3C" w14:textId="77777777" w:rsidTr="00C3371B">
        <w:trPr>
          <w:trHeight w:val="585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79B31E1" w14:textId="33AB47DA" w:rsidR="00C3371B" w:rsidRDefault="00C3371B" w:rsidP="00C3371B">
            <w:pPr>
              <w:pStyle w:val="TableParagraph"/>
              <w:spacing w:line="240" w:lineRule="auto"/>
              <w:ind w:left="16" w:right="12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12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7D543FA" w14:textId="77777777" w:rsidR="00C3371B" w:rsidRDefault="00C3371B" w:rsidP="00C3371B">
            <w:pPr>
              <w:pStyle w:val="TableParagraph"/>
              <w:spacing w:before="0" w:line="290" w:lineRule="exact"/>
              <w:ind w:left="479" w:firstLine="72"/>
              <w:jc w:val="left"/>
              <w:rPr>
                <w:sz w:val="24"/>
              </w:rPr>
            </w:pPr>
            <w:r>
              <w:rPr>
                <w:sz w:val="24"/>
              </w:rPr>
              <w:t>Producir el informe de planificación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progreso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B9DB35A" w14:textId="258A17FA" w:rsidR="00C3371B" w:rsidRDefault="00C3371B" w:rsidP="00C3371B">
            <w:pPr>
              <w:pStyle w:val="TableParagraph"/>
              <w:spacing w:line="240" w:lineRule="auto"/>
              <w:ind w:left="15" w:right="6"/>
              <w:rPr>
                <w:sz w:val="24"/>
              </w:rPr>
            </w:pPr>
            <w:r w:rsidRPr="00C3371B">
              <w:rPr>
                <w:sz w:val="24"/>
              </w:rPr>
              <w:t>Juan antonio Moreno moguel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BF63BE4" w14:textId="77777777" w:rsidR="00C3371B" w:rsidRDefault="00C3371B" w:rsidP="00C3371B">
            <w:pPr>
              <w:pStyle w:val="TableParagraph"/>
              <w:spacing w:line="240" w:lineRule="auto"/>
              <w:ind w:right="9"/>
              <w:rPr>
                <w:sz w:val="24"/>
              </w:rPr>
            </w:pPr>
            <w:r>
              <w:rPr>
                <w:spacing w:val="-2"/>
                <w:sz w:val="24"/>
              </w:rPr>
              <w:t>Desarrollador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0647C83" w14:textId="77777777" w:rsidR="00C3371B" w:rsidRDefault="00C3371B" w:rsidP="00C3371B">
            <w:pPr>
              <w:pStyle w:val="TableParagraph"/>
              <w:spacing w:line="240" w:lineRule="auto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30’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A096987" w14:textId="78E4BBEE" w:rsidR="00C3371B" w:rsidRDefault="00C3371B" w:rsidP="00C3371B">
            <w:pPr>
              <w:pStyle w:val="TableParagraph"/>
              <w:spacing w:line="240" w:lineRule="auto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  <w:r>
              <w:rPr>
                <w:spacing w:val="-5"/>
                <w:sz w:val="24"/>
              </w:rPr>
              <w:t>’</w:t>
            </w:r>
          </w:p>
        </w:tc>
      </w:tr>
      <w:tr w:rsidR="00C3371B" w14:paraId="1A724673" w14:textId="77777777" w:rsidTr="00C3371B">
        <w:trPr>
          <w:trHeight w:val="292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19F0DF2" w14:textId="37E275F9" w:rsidR="00C3371B" w:rsidRDefault="00C3371B" w:rsidP="00C3371B"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-01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/ </w:t>
            </w:r>
            <w:r>
              <w:rPr>
                <w:spacing w:val="-10"/>
                <w:sz w:val="24"/>
              </w:rPr>
              <w:t>T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DE6AFB7" w14:textId="35E480E2" w:rsidR="00C3371B" w:rsidRDefault="00C3371B" w:rsidP="00C3371B">
            <w:pPr>
              <w:pStyle w:val="TableParagraph"/>
              <w:ind w:left="12" w:right="12"/>
              <w:rPr>
                <w:sz w:val="24"/>
              </w:rPr>
            </w:pPr>
            <w:r>
              <w:rPr>
                <w:sz w:val="24"/>
              </w:rPr>
              <w:t>Testeo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 w:rsidR="0093471C"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01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5EFDF2B" w14:textId="03437349" w:rsidR="00C3371B" w:rsidRDefault="00C3371B" w:rsidP="00C3371B">
            <w:pPr>
              <w:pStyle w:val="TableParagraph"/>
              <w:ind w:left="15" w:right="6"/>
              <w:rPr>
                <w:sz w:val="24"/>
              </w:rPr>
            </w:pPr>
            <w:r w:rsidRPr="00C3371B">
              <w:rPr>
                <w:sz w:val="24"/>
              </w:rPr>
              <w:t>Juan antonio Moreno moguel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E5131D6" w14:textId="77777777" w:rsidR="00C3371B" w:rsidRDefault="00C3371B" w:rsidP="00C337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Tester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BF1C7F2" w14:textId="1C692AC0" w:rsidR="00C3371B" w:rsidRDefault="00C3371B" w:rsidP="00C3371B">
            <w:pPr>
              <w:pStyle w:val="TableParagraph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  <w:r>
              <w:rPr>
                <w:spacing w:val="-5"/>
                <w:sz w:val="24"/>
              </w:rPr>
              <w:t>’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590434A" w14:textId="01D5D608" w:rsidR="00C3371B" w:rsidRDefault="00C3371B" w:rsidP="00C3371B">
            <w:pPr>
              <w:pStyle w:val="TableParagraph"/>
              <w:ind w:left="11" w:right="5"/>
              <w:rPr>
                <w:sz w:val="24"/>
              </w:rPr>
            </w:pPr>
            <w:r>
              <w:rPr>
                <w:spacing w:val="-5"/>
                <w:sz w:val="24"/>
              </w:rPr>
              <w:t>2</w:t>
            </w:r>
            <w:r>
              <w:rPr>
                <w:spacing w:val="-5"/>
                <w:sz w:val="24"/>
              </w:rPr>
              <w:t>’</w:t>
            </w:r>
          </w:p>
        </w:tc>
      </w:tr>
      <w:tr w:rsidR="00C3371B" w14:paraId="4AEA8AC2" w14:textId="77777777" w:rsidTr="00C3371B">
        <w:trPr>
          <w:trHeight w:val="292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D057814" w14:textId="47835966" w:rsidR="00C3371B" w:rsidRDefault="00C3371B" w:rsidP="00C3371B"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-11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/ </w:t>
            </w:r>
            <w:r>
              <w:rPr>
                <w:spacing w:val="-10"/>
                <w:sz w:val="24"/>
              </w:rPr>
              <w:t>T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5DC69FD" w14:textId="4096A4F7" w:rsidR="00C3371B" w:rsidRDefault="00C3371B" w:rsidP="00C3371B">
            <w:pPr>
              <w:pStyle w:val="TableParagraph"/>
              <w:ind w:left="12" w:right="12"/>
              <w:rPr>
                <w:sz w:val="24"/>
              </w:rPr>
            </w:pPr>
            <w:r>
              <w:rPr>
                <w:sz w:val="24"/>
              </w:rPr>
              <w:t>Testeo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 w:rsidR="0093471C"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3DAD6C4" w14:textId="4EA6BA70" w:rsidR="00C3371B" w:rsidRDefault="00C3371B" w:rsidP="00C3371B">
            <w:pPr>
              <w:pStyle w:val="TableParagraph"/>
              <w:ind w:left="15" w:right="6"/>
              <w:rPr>
                <w:sz w:val="24"/>
              </w:rPr>
            </w:pPr>
            <w:r w:rsidRPr="00C3371B">
              <w:rPr>
                <w:sz w:val="24"/>
              </w:rPr>
              <w:t>Juan antonio Moreno moguel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D6DFE75" w14:textId="77777777" w:rsidR="00C3371B" w:rsidRDefault="00C3371B" w:rsidP="00C337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Tester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FC7C5DE" w14:textId="59B3C365" w:rsidR="00C3371B" w:rsidRDefault="00C3371B" w:rsidP="00C3371B">
            <w:pPr>
              <w:pStyle w:val="TableParagraph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  <w:r>
              <w:rPr>
                <w:spacing w:val="-5"/>
                <w:sz w:val="24"/>
              </w:rPr>
              <w:t>’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DFE96C3" w14:textId="1212F35A" w:rsidR="00C3371B" w:rsidRDefault="00C3371B" w:rsidP="00C3371B">
            <w:pPr>
              <w:pStyle w:val="TableParagraph"/>
              <w:ind w:left="11" w:right="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  <w:r>
              <w:rPr>
                <w:spacing w:val="-5"/>
                <w:sz w:val="24"/>
              </w:rPr>
              <w:t>’</w:t>
            </w:r>
          </w:p>
        </w:tc>
      </w:tr>
      <w:tr w:rsidR="00C3371B" w14:paraId="6CFD60C0" w14:textId="77777777" w:rsidTr="00C3371B">
        <w:trPr>
          <w:trHeight w:val="292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2DA1F1A" w14:textId="263E09E4" w:rsidR="00C3371B" w:rsidRDefault="00C3371B" w:rsidP="00C3371B">
            <w:pPr>
              <w:pStyle w:val="TableParagraph"/>
              <w:ind w:left="16" w:right="11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-12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/ </w:t>
            </w:r>
            <w:r>
              <w:rPr>
                <w:spacing w:val="-10"/>
                <w:sz w:val="24"/>
              </w:rPr>
              <w:t>T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4E7EE21" w14:textId="2DC1B031" w:rsidR="00C3371B" w:rsidRDefault="00C3371B" w:rsidP="00C3371B">
            <w:pPr>
              <w:pStyle w:val="TableParagraph"/>
              <w:ind w:left="12" w:right="12"/>
              <w:rPr>
                <w:sz w:val="24"/>
              </w:rPr>
            </w:pPr>
            <w:r>
              <w:rPr>
                <w:sz w:val="24"/>
              </w:rPr>
              <w:t>Testeo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 w:rsidR="0093471C"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0A73EFA" w14:textId="3732BAB3" w:rsidR="00C3371B" w:rsidRDefault="00C3371B" w:rsidP="00C3371B">
            <w:pPr>
              <w:pStyle w:val="TableParagraph"/>
              <w:ind w:left="15" w:right="6"/>
              <w:rPr>
                <w:sz w:val="24"/>
              </w:rPr>
            </w:pPr>
            <w:r w:rsidRPr="00C3371B">
              <w:rPr>
                <w:sz w:val="24"/>
              </w:rPr>
              <w:t>Juan antonio Moreno moguel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B27F89A" w14:textId="77777777" w:rsidR="00C3371B" w:rsidRDefault="00C3371B" w:rsidP="00C3371B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Tester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779087C" w14:textId="5AA788DA" w:rsidR="00C3371B" w:rsidRDefault="00C3371B" w:rsidP="00C3371B">
            <w:pPr>
              <w:pStyle w:val="TableParagraph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  <w:r>
              <w:rPr>
                <w:spacing w:val="-5"/>
                <w:sz w:val="24"/>
              </w:rPr>
              <w:t>’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9473D09" w14:textId="681340E3" w:rsidR="00C3371B" w:rsidRDefault="00C3371B" w:rsidP="00C3371B">
            <w:pPr>
              <w:pStyle w:val="TableParagraph"/>
              <w:ind w:left="11" w:right="5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  <w:r>
              <w:rPr>
                <w:spacing w:val="-5"/>
                <w:sz w:val="24"/>
              </w:rPr>
              <w:t>’</w:t>
            </w:r>
          </w:p>
        </w:tc>
      </w:tr>
      <w:tr w:rsidR="00C3371B" w14:paraId="26D04B3C" w14:textId="77777777" w:rsidTr="00C3371B">
        <w:trPr>
          <w:trHeight w:val="292"/>
        </w:trPr>
        <w:tc>
          <w:tcPr>
            <w:tcW w:w="159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F75A7D3" w14:textId="000D5838" w:rsidR="00C3371B" w:rsidRDefault="00C3371B" w:rsidP="00C3371B">
            <w:pPr>
              <w:pStyle w:val="TableParagraph"/>
              <w:ind w:left="16" w:right="7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01</w:t>
            </w:r>
          </w:p>
        </w:tc>
        <w:tc>
          <w:tcPr>
            <w:tcW w:w="328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FB43014" w14:textId="77777777" w:rsidR="00C3371B" w:rsidRDefault="00C3371B" w:rsidP="00C3371B">
            <w:pPr>
              <w:pStyle w:val="TableParagraph"/>
              <w:ind w:left="12" w:right="12"/>
              <w:rPr>
                <w:sz w:val="24"/>
              </w:rPr>
            </w:pPr>
            <w:r>
              <w:rPr>
                <w:sz w:val="24"/>
              </w:rPr>
              <w:t>Asistir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clases</w:t>
            </w:r>
          </w:p>
        </w:tc>
        <w:tc>
          <w:tcPr>
            <w:tcW w:w="147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EA554B7" w14:textId="3DC22173" w:rsidR="00C3371B" w:rsidRDefault="00C3371B" w:rsidP="00C3371B">
            <w:pPr>
              <w:pStyle w:val="TableParagraph"/>
              <w:ind w:left="15" w:right="6"/>
              <w:rPr>
                <w:sz w:val="24"/>
              </w:rPr>
            </w:pPr>
            <w:r w:rsidRPr="00C3371B">
              <w:rPr>
                <w:sz w:val="24"/>
              </w:rPr>
              <w:t>Juan antonio Moreno moguel</w:t>
            </w:r>
          </w:p>
        </w:tc>
        <w:tc>
          <w:tcPr>
            <w:tcW w:w="1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7AFEE95" w14:textId="77777777" w:rsidR="00C3371B" w:rsidRDefault="00C3371B" w:rsidP="00C3371B">
            <w:pPr>
              <w:pStyle w:val="TableParagraph"/>
              <w:ind w:right="9"/>
              <w:rPr>
                <w:sz w:val="24"/>
              </w:rPr>
            </w:pPr>
            <w:r>
              <w:rPr>
                <w:spacing w:val="-2"/>
                <w:sz w:val="24"/>
              </w:rPr>
              <w:t>Desarrollador</w:t>
            </w:r>
          </w:p>
        </w:tc>
        <w:tc>
          <w:tcPr>
            <w:tcW w:w="11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360BEF2" w14:textId="77777777" w:rsidR="00C3371B" w:rsidRDefault="00C3371B" w:rsidP="00C3371B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h</w:t>
            </w:r>
          </w:p>
        </w:tc>
        <w:tc>
          <w:tcPr>
            <w:tcW w:w="96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18A0436" w14:textId="77777777" w:rsidR="00C3371B" w:rsidRDefault="00C3371B" w:rsidP="00C3371B">
            <w:pPr>
              <w:pStyle w:val="TableParagraph"/>
              <w:ind w:left="11" w:right="5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h</w:t>
            </w:r>
          </w:p>
        </w:tc>
      </w:tr>
    </w:tbl>
    <w:p w14:paraId="1FE2F871" w14:textId="77777777" w:rsidR="00C3371B" w:rsidRDefault="00C3371B" w:rsidP="00C3371B">
      <w:pPr>
        <w:pStyle w:val="Textoindependiente"/>
        <w:spacing w:before="106"/>
      </w:pPr>
    </w:p>
    <w:p w14:paraId="60F92E1E" w14:textId="77777777" w:rsidR="00C3371B" w:rsidRDefault="00C3371B" w:rsidP="00C3371B">
      <w:pPr>
        <w:pStyle w:val="Textoindependiente"/>
        <w:spacing w:before="106"/>
      </w:pPr>
    </w:p>
    <w:p w14:paraId="72E45A84" w14:textId="77777777" w:rsidR="00C3371B" w:rsidRDefault="00C3371B" w:rsidP="00C3371B">
      <w:pPr>
        <w:pStyle w:val="Textoindependiente"/>
        <w:spacing w:before="106"/>
      </w:pPr>
    </w:p>
    <w:p w14:paraId="42E43F3F" w14:textId="77777777" w:rsidR="00C3371B" w:rsidRDefault="00C3371B" w:rsidP="00C3371B">
      <w:pPr>
        <w:pStyle w:val="Textoindependiente"/>
        <w:spacing w:before="106"/>
      </w:pPr>
    </w:p>
    <w:p w14:paraId="4B4C1ADA" w14:textId="77777777" w:rsidR="00C3371B" w:rsidRDefault="00C3371B" w:rsidP="00C3371B">
      <w:pPr>
        <w:pStyle w:val="Textoindependiente"/>
        <w:spacing w:before="106"/>
      </w:pPr>
    </w:p>
    <w:p w14:paraId="7175B85C" w14:textId="77777777" w:rsidR="00C3371B" w:rsidRDefault="00C3371B" w:rsidP="00C3371B">
      <w:pPr>
        <w:pStyle w:val="Textoindependiente"/>
        <w:spacing w:before="106"/>
      </w:pPr>
    </w:p>
    <w:p w14:paraId="324EFC38" w14:textId="77777777" w:rsidR="00C3371B" w:rsidRDefault="00C3371B" w:rsidP="00C3371B">
      <w:pPr>
        <w:pStyle w:val="Textoindependiente"/>
        <w:spacing w:before="106"/>
      </w:pPr>
    </w:p>
    <w:p w14:paraId="695D894B" w14:textId="77777777" w:rsidR="00C3371B" w:rsidRDefault="00C3371B" w:rsidP="00C3371B">
      <w:pPr>
        <w:pStyle w:val="Textoindependiente"/>
        <w:spacing w:before="106"/>
      </w:pPr>
    </w:p>
    <w:p w14:paraId="16C99C4D" w14:textId="658B7FAB" w:rsidR="003B1A57" w:rsidRDefault="00C3371B" w:rsidP="00C3371B">
      <w:pPr>
        <w:pStyle w:val="Textoindependiente"/>
        <w:spacing w:line="276" w:lineRule="auto"/>
        <w:ind w:left="116" w:right="176"/>
      </w:pPr>
      <w:r>
        <w:lastRenderedPageBreak/>
        <w:t>A</w:t>
      </w:r>
      <w:r>
        <w:rPr>
          <w:spacing w:val="-3"/>
        </w:rPr>
        <w:t xml:space="preserve"> </w:t>
      </w:r>
      <w:r>
        <w:t>continuación,</w:t>
      </w:r>
      <w:r>
        <w:rPr>
          <w:spacing w:val="-4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observar</w:t>
      </w:r>
      <w:r>
        <w:rPr>
          <w:spacing w:val="-5"/>
        </w:rPr>
        <w:t xml:space="preserve"> </w:t>
      </w:r>
      <w:r>
        <w:t>algunos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estados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tablero</w:t>
      </w:r>
      <w:r>
        <w:rPr>
          <w:spacing w:val="-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 encontrado</w:t>
      </w:r>
      <w:r>
        <w:rPr>
          <w:spacing w:val="-1"/>
        </w:rPr>
        <w:t xml:space="preserve"> </w:t>
      </w:r>
      <w:r>
        <w:t>durante el desarrollo:</w:t>
      </w:r>
    </w:p>
    <w:p w14:paraId="278D9969" w14:textId="71880F3C" w:rsidR="00C3371B" w:rsidRDefault="00C3371B" w:rsidP="00C3371B">
      <w:pPr>
        <w:pStyle w:val="Contenido"/>
        <w:numPr>
          <w:ilvl w:val="0"/>
          <w:numId w:val="12"/>
        </w:numPr>
        <w:rPr>
          <w:lang w:eastAsia="es-ES"/>
        </w:rPr>
      </w:pPr>
      <w:r w:rsidRPr="00C3371B">
        <w:rPr>
          <w:lang w:eastAsia="es-ES"/>
        </w:rPr>
        <w:drawing>
          <wp:anchor distT="0" distB="0" distL="114300" distR="114300" simplePos="0" relativeHeight="251666432" behindDoc="0" locked="0" layoutInCell="1" allowOverlap="1" wp14:anchorId="5CEE24FD" wp14:editId="3A99C721">
            <wp:simplePos x="0" y="0"/>
            <wp:positionH relativeFrom="margin">
              <wp:align>left</wp:align>
            </wp:positionH>
            <wp:positionV relativeFrom="paragraph">
              <wp:posOffset>405765</wp:posOffset>
            </wp:positionV>
            <wp:extent cx="3806755" cy="2686050"/>
            <wp:effectExtent l="0" t="0" r="3810" b="0"/>
            <wp:wrapTopAndBottom/>
            <wp:docPr id="19101198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9806" name="Imagen 1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75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inicio: </w:t>
      </w:r>
    </w:p>
    <w:p w14:paraId="4C36521E" w14:textId="47E684F9" w:rsidR="00C3371B" w:rsidRDefault="00C3371B" w:rsidP="00C3371B">
      <w:pPr>
        <w:pStyle w:val="Contenido"/>
        <w:ind w:left="720"/>
        <w:rPr>
          <w:lang w:eastAsia="es-ES"/>
        </w:rPr>
      </w:pPr>
    </w:p>
    <w:p w14:paraId="5A19B3A3" w14:textId="457FB35E" w:rsidR="00C3371B" w:rsidRDefault="00C3371B" w:rsidP="00C3371B">
      <w:pPr>
        <w:pStyle w:val="Contenido"/>
        <w:numPr>
          <w:ilvl w:val="0"/>
          <w:numId w:val="12"/>
        </w:numPr>
        <w:rPr>
          <w:lang w:eastAsia="es-ES"/>
        </w:rPr>
      </w:pPr>
      <w:r w:rsidRPr="00C3371B">
        <w:rPr>
          <w:lang w:eastAsia="es-ES"/>
        </w:rPr>
        <w:drawing>
          <wp:anchor distT="0" distB="0" distL="114300" distR="114300" simplePos="0" relativeHeight="251665408" behindDoc="1" locked="0" layoutInCell="1" allowOverlap="1" wp14:anchorId="328B65AF" wp14:editId="0A1AA0DC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3771265" cy="2714625"/>
            <wp:effectExtent l="0" t="0" r="635" b="9525"/>
            <wp:wrapTopAndBottom/>
            <wp:docPr id="90021102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102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ES"/>
        </w:rPr>
        <w:t>Intermedio:</w:t>
      </w:r>
    </w:p>
    <w:p w14:paraId="44C924E2" w14:textId="77777777" w:rsidR="00C3371B" w:rsidRDefault="00C3371B" w:rsidP="00C3371B">
      <w:pPr>
        <w:pStyle w:val="Prrafodelista"/>
        <w:rPr>
          <w:lang w:eastAsia="es-ES"/>
        </w:rPr>
      </w:pPr>
    </w:p>
    <w:p w14:paraId="573D1A33" w14:textId="77777777" w:rsidR="00C3371B" w:rsidRDefault="00C3371B" w:rsidP="00C3371B">
      <w:pPr>
        <w:pStyle w:val="Contenido"/>
        <w:rPr>
          <w:lang w:eastAsia="es-ES"/>
        </w:rPr>
      </w:pPr>
    </w:p>
    <w:p w14:paraId="47B22FC6" w14:textId="77777777" w:rsidR="00C3371B" w:rsidRDefault="00C3371B" w:rsidP="00C3371B">
      <w:pPr>
        <w:pStyle w:val="Contenido"/>
        <w:rPr>
          <w:lang w:eastAsia="es-ES"/>
        </w:rPr>
      </w:pPr>
    </w:p>
    <w:p w14:paraId="33927C9E" w14:textId="77777777" w:rsidR="00C3371B" w:rsidRDefault="00C3371B" w:rsidP="00C3371B">
      <w:pPr>
        <w:pStyle w:val="Contenido"/>
        <w:rPr>
          <w:lang w:eastAsia="es-ES"/>
        </w:rPr>
      </w:pPr>
    </w:p>
    <w:p w14:paraId="08313CA6" w14:textId="77777777" w:rsidR="00C3371B" w:rsidRDefault="00C3371B" w:rsidP="00C3371B">
      <w:pPr>
        <w:pStyle w:val="Contenido"/>
        <w:rPr>
          <w:lang w:eastAsia="es-ES"/>
        </w:rPr>
      </w:pPr>
    </w:p>
    <w:p w14:paraId="19F8B1EA" w14:textId="77777777" w:rsidR="00C3371B" w:rsidRDefault="00C3371B" w:rsidP="00C3371B">
      <w:pPr>
        <w:pStyle w:val="Contenido"/>
        <w:rPr>
          <w:lang w:eastAsia="es-ES"/>
        </w:rPr>
      </w:pPr>
    </w:p>
    <w:p w14:paraId="21BDC57F" w14:textId="77777777" w:rsidR="00C3371B" w:rsidRDefault="00C3371B" w:rsidP="00C3371B">
      <w:pPr>
        <w:pStyle w:val="Contenido"/>
        <w:rPr>
          <w:lang w:eastAsia="es-ES"/>
        </w:rPr>
      </w:pPr>
    </w:p>
    <w:p w14:paraId="3FDAE954" w14:textId="77777777" w:rsidR="00C3371B" w:rsidRDefault="00C3371B" w:rsidP="00C3371B">
      <w:pPr>
        <w:pStyle w:val="Contenido"/>
        <w:rPr>
          <w:lang w:eastAsia="es-ES"/>
        </w:rPr>
      </w:pPr>
    </w:p>
    <w:p w14:paraId="4F31F482" w14:textId="77777777" w:rsidR="00C3371B" w:rsidRDefault="00C3371B" w:rsidP="00C3371B">
      <w:pPr>
        <w:pStyle w:val="Contenido"/>
        <w:rPr>
          <w:lang w:eastAsia="es-ES"/>
        </w:rPr>
      </w:pPr>
    </w:p>
    <w:p w14:paraId="4DF38238" w14:textId="0E9A035D" w:rsidR="00C3371B" w:rsidRDefault="00C3371B" w:rsidP="00C3371B">
      <w:pPr>
        <w:pStyle w:val="Contenido"/>
        <w:ind w:left="720"/>
        <w:rPr>
          <w:lang w:eastAsia="es-ES"/>
        </w:rPr>
      </w:pPr>
    </w:p>
    <w:p w14:paraId="4EE3B91D" w14:textId="7FFB3FC5" w:rsidR="00C3371B" w:rsidRDefault="00C3371B" w:rsidP="00C3371B">
      <w:pPr>
        <w:pStyle w:val="Contenido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>Final:</w:t>
      </w:r>
    </w:p>
    <w:p w14:paraId="38EB3234" w14:textId="34F99028" w:rsidR="00C3371B" w:rsidRDefault="00C3371B" w:rsidP="00C3371B">
      <w:pPr>
        <w:pStyle w:val="Contenido"/>
        <w:rPr>
          <w:lang w:eastAsia="es-ES"/>
        </w:rPr>
      </w:pPr>
      <w:r w:rsidRPr="00C3371B">
        <w:rPr>
          <w:lang w:eastAsia="es-ES"/>
        </w:rPr>
        <w:drawing>
          <wp:inline distT="0" distB="0" distL="0" distR="0" wp14:anchorId="651C2812" wp14:editId="7C0ABD98">
            <wp:extent cx="3756950" cy="2428875"/>
            <wp:effectExtent l="0" t="0" r="0" b="0"/>
            <wp:docPr id="20081628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62881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8" cy="24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98E6" w14:textId="77777777" w:rsidR="00596EDB" w:rsidRDefault="00596EDB" w:rsidP="00C3371B">
      <w:pPr>
        <w:pStyle w:val="Contenido"/>
        <w:rPr>
          <w:lang w:eastAsia="es-ES"/>
        </w:rPr>
      </w:pPr>
    </w:p>
    <w:p w14:paraId="534B60D3" w14:textId="77777777" w:rsidR="00596EDB" w:rsidRDefault="00596EDB" w:rsidP="00596EDB">
      <w:pPr>
        <w:pStyle w:val="Textoindependiente"/>
        <w:spacing w:line="276" w:lineRule="auto"/>
        <w:ind w:left="116"/>
      </w:pPr>
      <w:r>
        <w:t>A</w:t>
      </w:r>
      <w:r>
        <w:rPr>
          <w:spacing w:val="-5"/>
        </w:rPr>
        <w:t xml:space="preserve"> </w:t>
      </w:r>
      <w:r>
        <w:t>continuación,</w:t>
      </w:r>
      <w:r>
        <w:rPr>
          <w:spacing w:val="-3"/>
        </w:rPr>
        <w:t xml:space="preserve"> </w:t>
      </w:r>
      <w:r>
        <w:t>puede observar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presupuesto</w:t>
      </w:r>
      <w:r>
        <w:rPr>
          <w:spacing w:val="-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 las</w:t>
      </w:r>
      <w:r>
        <w:rPr>
          <w:spacing w:val="-3"/>
        </w:rPr>
        <w:t xml:space="preserve"> </w:t>
      </w:r>
      <w:r>
        <w:t>tareas</w:t>
      </w:r>
      <w:r>
        <w:rPr>
          <w:spacing w:val="-3"/>
        </w:rPr>
        <w:t xml:space="preserve"> </w:t>
      </w:r>
      <w:r>
        <w:t>definidas</w:t>
      </w:r>
      <w:r>
        <w:rPr>
          <w:spacing w:val="-3"/>
        </w:rPr>
        <w:t xml:space="preserve"> </w:t>
      </w:r>
      <w:r>
        <w:t>previamente, con una amortización lineal de 3 años</w:t>
      </w:r>
      <w:bookmarkStart w:id="5" w:name="_bookmark5"/>
      <w:bookmarkEnd w:id="5"/>
      <w:r>
        <w:t>:</w:t>
      </w:r>
    </w:p>
    <w:p w14:paraId="0DCE4DA1" w14:textId="77777777" w:rsidR="00596EDB" w:rsidRDefault="00596EDB" w:rsidP="00596EDB">
      <w:pPr>
        <w:pStyle w:val="Textoindependiente"/>
        <w:spacing w:before="88"/>
        <w:rPr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3342"/>
        <w:gridCol w:w="3342"/>
        <w:gridCol w:w="3342"/>
      </w:tblGrid>
      <w:tr w:rsidR="00596EDB" w14:paraId="490B430F" w14:textId="77777777" w:rsidTr="00596EDB">
        <w:trPr>
          <w:trHeight w:val="292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E84DE33" w14:textId="77777777" w:rsidR="00596EDB" w:rsidRDefault="00596EDB">
            <w:pPr>
              <w:pStyle w:val="TableParagraph"/>
              <w:ind w:right="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Rol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A4D13A9" w14:textId="77777777" w:rsidR="00596EDB" w:rsidRDefault="00596ED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Horas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9F7F8A9" w14:textId="77777777" w:rsidR="00596EDB" w:rsidRDefault="00596EDB">
            <w:pPr>
              <w:pStyle w:val="TableParagraph"/>
              <w:ind w:right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Coste</w:t>
            </w:r>
          </w:p>
        </w:tc>
      </w:tr>
      <w:tr w:rsidR="00596EDB" w14:paraId="70AA92FB" w14:textId="77777777" w:rsidTr="00596EDB">
        <w:trPr>
          <w:trHeight w:val="292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0188438" w14:textId="77777777" w:rsidR="00596EDB" w:rsidRDefault="00596EDB">
            <w:pPr>
              <w:pStyle w:val="TableParagraph"/>
              <w:ind w:right="8"/>
              <w:rPr>
                <w:sz w:val="24"/>
              </w:rPr>
            </w:pPr>
            <w:r>
              <w:rPr>
                <w:spacing w:val="-2"/>
                <w:sz w:val="24"/>
              </w:rPr>
              <w:t>Desarrollador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7953627" w14:textId="28586435" w:rsidR="00596EDB" w:rsidRDefault="00596EDB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h </w:t>
            </w:r>
            <w:r>
              <w:rPr>
                <w:spacing w:val="-5"/>
                <w:sz w:val="24"/>
              </w:rPr>
              <w:t>5</w:t>
            </w:r>
            <w:r w:rsidR="0093471C">
              <w:rPr>
                <w:spacing w:val="-5"/>
                <w:sz w:val="24"/>
              </w:rPr>
              <w:t>0</w:t>
            </w:r>
            <w:r>
              <w:rPr>
                <w:spacing w:val="-5"/>
                <w:sz w:val="24"/>
              </w:rPr>
              <w:t>’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24B5FE5" w14:textId="0C8E7EB4" w:rsidR="00596EDB" w:rsidRDefault="00596EDB">
            <w:pPr>
              <w:pStyle w:val="TableParagraph"/>
              <w:ind w:right="12"/>
              <w:rPr>
                <w:sz w:val="24"/>
              </w:rPr>
            </w:pPr>
            <w:r>
              <w:rPr>
                <w:sz w:val="24"/>
              </w:rPr>
              <w:t>25</w:t>
            </w:r>
            <w:r w:rsidR="0093471C">
              <w:rPr>
                <w:sz w:val="24"/>
              </w:rPr>
              <w:t>6</w:t>
            </w:r>
            <w:r>
              <w:rPr>
                <w:sz w:val="24"/>
              </w:rPr>
              <w:t>,</w:t>
            </w:r>
            <w:r w:rsidR="0093471C">
              <w:rPr>
                <w:sz w:val="24"/>
              </w:rPr>
              <w:t>6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€</w:t>
            </w:r>
          </w:p>
        </w:tc>
      </w:tr>
      <w:tr w:rsidR="00596EDB" w14:paraId="622850E9" w14:textId="77777777" w:rsidTr="00596EDB">
        <w:trPr>
          <w:trHeight w:val="292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AD58943" w14:textId="77777777" w:rsidR="00596EDB" w:rsidRDefault="00596EDB">
            <w:pPr>
              <w:pStyle w:val="TableParagraph"/>
              <w:ind w:right="10"/>
              <w:rPr>
                <w:sz w:val="24"/>
              </w:rPr>
            </w:pPr>
            <w:r>
              <w:rPr>
                <w:spacing w:val="-2"/>
                <w:sz w:val="24"/>
              </w:rPr>
              <w:t>Analista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CFFC6B3" w14:textId="2A7E7931" w:rsidR="00596EDB" w:rsidRDefault="0093471C">
            <w:pPr>
              <w:pStyle w:val="TableParagraph"/>
              <w:ind w:right="8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  <w:r w:rsidR="00596EDB">
              <w:rPr>
                <w:spacing w:val="-5"/>
                <w:sz w:val="24"/>
              </w:rPr>
              <w:t>’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B76A86F" w14:textId="1CDAFA3C" w:rsidR="00596EDB" w:rsidRDefault="00596EDB">
            <w:pPr>
              <w:pStyle w:val="TableParagraph"/>
              <w:ind w:right="7"/>
              <w:rPr>
                <w:sz w:val="24"/>
              </w:rPr>
            </w:pPr>
            <w:r>
              <w:rPr>
                <w:sz w:val="24"/>
              </w:rPr>
              <w:t>1</w:t>
            </w:r>
            <w:r w:rsidR="0093471C">
              <w:rPr>
                <w:sz w:val="24"/>
              </w:rPr>
              <w:t>2,5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€</w:t>
            </w:r>
          </w:p>
        </w:tc>
      </w:tr>
      <w:tr w:rsidR="00596EDB" w14:paraId="6515AA98" w14:textId="77777777" w:rsidTr="00596EDB">
        <w:trPr>
          <w:trHeight w:val="292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FB4E964" w14:textId="77777777" w:rsidR="00596EDB" w:rsidRDefault="00596EDB">
            <w:pPr>
              <w:pStyle w:val="TableParagraph"/>
              <w:ind w:right="8"/>
              <w:rPr>
                <w:sz w:val="24"/>
              </w:rPr>
            </w:pPr>
            <w:r>
              <w:rPr>
                <w:spacing w:val="-2"/>
                <w:sz w:val="24"/>
              </w:rPr>
              <w:t>Tester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A6A66A4" w14:textId="44A02B5E" w:rsidR="00596EDB" w:rsidRDefault="0093471C">
            <w:pPr>
              <w:pStyle w:val="TableParagraph"/>
              <w:ind w:right="8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  <w:r w:rsidR="00596EDB">
              <w:rPr>
                <w:spacing w:val="-5"/>
                <w:sz w:val="24"/>
              </w:rPr>
              <w:t>’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EF055BA" w14:textId="21FD9F4F" w:rsidR="00596EDB" w:rsidRDefault="0093471C">
            <w:pPr>
              <w:pStyle w:val="TableParagraph"/>
              <w:ind w:right="7"/>
              <w:rPr>
                <w:sz w:val="24"/>
              </w:rPr>
            </w:pPr>
            <w:r>
              <w:rPr>
                <w:sz w:val="24"/>
              </w:rPr>
              <w:t>7,5</w:t>
            </w:r>
            <w:r w:rsidR="00596EDB">
              <w:rPr>
                <w:spacing w:val="-6"/>
                <w:sz w:val="24"/>
              </w:rPr>
              <w:t xml:space="preserve"> </w:t>
            </w:r>
            <w:r w:rsidR="00596EDB">
              <w:rPr>
                <w:spacing w:val="-10"/>
                <w:sz w:val="24"/>
              </w:rPr>
              <w:t>€</w:t>
            </w:r>
          </w:p>
        </w:tc>
      </w:tr>
      <w:tr w:rsidR="00596EDB" w14:paraId="17705D58" w14:textId="77777777" w:rsidTr="00596EDB">
        <w:trPr>
          <w:trHeight w:val="297"/>
        </w:trPr>
        <w:tc>
          <w:tcPr>
            <w:tcW w:w="6684" w:type="dxa"/>
            <w:gridSpan w:val="2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F9999"/>
            <w:hideMark/>
          </w:tcPr>
          <w:p w14:paraId="0B3E63F6" w14:textId="77777777" w:rsidR="00596EDB" w:rsidRDefault="00596EDB">
            <w:pPr>
              <w:pStyle w:val="TableParagraph"/>
              <w:spacing w:before="6"/>
              <w:ind w:left="12" w:right="8"/>
              <w:rPr>
                <w:b/>
                <w:sz w:val="24"/>
              </w:rPr>
            </w:pPr>
            <w:r>
              <w:rPr>
                <w:b/>
                <w:sz w:val="24"/>
              </w:rPr>
              <w:t>Coste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A8C8B5"/>
            <w:hideMark/>
          </w:tcPr>
          <w:p w14:paraId="738D8691" w14:textId="430E9E27" w:rsidR="00596EDB" w:rsidRDefault="0093471C">
            <w:pPr>
              <w:pStyle w:val="TableParagraph"/>
              <w:spacing w:before="6"/>
              <w:ind w:right="12"/>
              <w:rPr>
                <w:sz w:val="24"/>
              </w:rPr>
            </w:pPr>
            <w:r>
              <w:rPr>
                <w:sz w:val="24"/>
              </w:rPr>
              <w:t>276,6</w:t>
            </w:r>
            <w:r w:rsidR="00596EDB">
              <w:rPr>
                <w:spacing w:val="-7"/>
                <w:sz w:val="24"/>
              </w:rPr>
              <w:t xml:space="preserve"> </w:t>
            </w:r>
            <w:r w:rsidR="00596EDB">
              <w:rPr>
                <w:spacing w:val="-10"/>
                <w:sz w:val="24"/>
              </w:rPr>
              <w:t>€</w:t>
            </w:r>
          </w:p>
        </w:tc>
      </w:tr>
      <w:tr w:rsidR="00596EDB" w14:paraId="0D203AAA" w14:textId="77777777" w:rsidTr="00596EDB">
        <w:trPr>
          <w:trHeight w:val="292"/>
        </w:trPr>
        <w:tc>
          <w:tcPr>
            <w:tcW w:w="6684" w:type="dxa"/>
            <w:gridSpan w:val="2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F9999"/>
            <w:hideMark/>
          </w:tcPr>
          <w:p w14:paraId="4CB9A567" w14:textId="77777777" w:rsidR="00596EDB" w:rsidRDefault="00596EDB">
            <w:pPr>
              <w:pStyle w:val="TableParagraph"/>
              <w:spacing w:before="2"/>
              <w:ind w:left="12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Amortización</w:t>
            </w:r>
            <w:proofErr w:type="spellEnd"/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A8C8B5"/>
            <w:hideMark/>
          </w:tcPr>
          <w:p w14:paraId="090B2F3F" w14:textId="0E194379" w:rsidR="00596EDB" w:rsidRDefault="00596EDB">
            <w:pPr>
              <w:pStyle w:val="TableParagraph"/>
              <w:spacing w:before="2"/>
              <w:ind w:right="12"/>
              <w:rPr>
                <w:sz w:val="24"/>
              </w:rPr>
            </w:pPr>
            <w:r>
              <w:rPr>
                <w:sz w:val="24"/>
              </w:rPr>
              <w:t>9</w:t>
            </w:r>
            <w:r w:rsidR="0093471C">
              <w:rPr>
                <w:sz w:val="24"/>
              </w:rPr>
              <w:t>2,2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€</w:t>
            </w:r>
          </w:p>
        </w:tc>
      </w:tr>
    </w:tbl>
    <w:p w14:paraId="287736C5" w14:textId="77777777" w:rsidR="00596EDB" w:rsidRDefault="00596EDB" w:rsidP="00596EDB">
      <w:pPr>
        <w:pStyle w:val="Textoindependiente"/>
        <w:spacing w:before="211"/>
      </w:pPr>
    </w:p>
    <w:p w14:paraId="007CE116" w14:textId="77777777" w:rsidR="00596EDB" w:rsidRDefault="00596EDB" w:rsidP="00596EDB">
      <w:pPr>
        <w:pStyle w:val="Ttulo2"/>
        <w:rPr>
          <w:sz w:val="28"/>
        </w:rPr>
      </w:pPr>
      <w:bookmarkStart w:id="6" w:name="_Toc158913569"/>
      <w:r>
        <w:rPr>
          <w:color w:val="082A75"/>
          <w:spacing w:val="-2"/>
        </w:rPr>
        <w:t>Progreso</w:t>
      </w:r>
      <w:r>
        <w:rPr>
          <w:color w:val="082A75"/>
          <w:spacing w:val="-2"/>
          <w:sz w:val="28"/>
        </w:rPr>
        <w:t>:</w:t>
      </w:r>
      <w:bookmarkEnd w:id="6"/>
    </w:p>
    <w:p w14:paraId="51D3C156" w14:textId="77777777" w:rsidR="00596EDB" w:rsidRDefault="00596EDB" w:rsidP="00596EDB">
      <w:pPr>
        <w:pStyle w:val="Textoindependiente"/>
        <w:spacing w:before="68" w:line="276" w:lineRule="auto"/>
        <w:ind w:left="116"/>
      </w:pPr>
      <w:r>
        <w:t>Recuerde cómo definimos el rendimiento de un miembro: (extraído de “Informe de Grupo”) “Establecimos un sistema de 3 puntos dividido en: 80% Asistencia a clase, 80% Reuniones de equipo asistidas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100%</w:t>
      </w:r>
      <w:r>
        <w:rPr>
          <w:spacing w:val="-3"/>
        </w:rPr>
        <w:t xml:space="preserve"> </w:t>
      </w:r>
      <w:r>
        <w:t>tarea</w:t>
      </w:r>
      <w:r>
        <w:rPr>
          <w:spacing w:val="-3"/>
        </w:rPr>
        <w:t xml:space="preserve"> </w:t>
      </w:r>
      <w:r>
        <w:t>asignada</w:t>
      </w:r>
      <w:r>
        <w:rPr>
          <w:spacing w:val="-4"/>
        </w:rPr>
        <w:t xml:space="preserve"> </w:t>
      </w:r>
      <w:r>
        <w:t>completada.</w:t>
      </w:r>
      <w:r>
        <w:rPr>
          <w:spacing w:val="-2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miembro</w:t>
      </w:r>
      <w:r>
        <w:rPr>
          <w:spacing w:val="-6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ese</w:t>
      </w:r>
      <w:r>
        <w:rPr>
          <w:spacing w:val="-3"/>
        </w:rPr>
        <w:t xml:space="preserve"> </w:t>
      </w:r>
      <w:r>
        <w:t>margen</w:t>
      </w:r>
      <w:r>
        <w:rPr>
          <w:spacing w:val="-5"/>
        </w:rPr>
        <w:t xml:space="preserve"> </w:t>
      </w:r>
      <w:r>
        <w:t>obtendrá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punto</w:t>
      </w:r>
      <w:r>
        <w:rPr>
          <w:spacing w:val="-6"/>
        </w:rPr>
        <w:t xml:space="preserve"> </w:t>
      </w:r>
      <w:r>
        <w:t xml:space="preserve">por cada categoría o 0 si no. Declaramos que un miembro no está siendo útil con menos de 1 puntos en </w:t>
      </w:r>
      <w:r>
        <w:rPr>
          <w:spacing w:val="-2"/>
        </w:rPr>
        <w:t>promedio.”</w:t>
      </w:r>
    </w:p>
    <w:p w14:paraId="43ACF0DC" w14:textId="77777777" w:rsidR="00596EDB" w:rsidRDefault="00596EDB" w:rsidP="00596EDB">
      <w:pPr>
        <w:pStyle w:val="Textoindependiente"/>
        <w:spacing w:before="91"/>
        <w:rPr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2507"/>
        <w:gridCol w:w="2507"/>
        <w:gridCol w:w="2507"/>
      </w:tblGrid>
      <w:tr w:rsidR="00596EDB" w14:paraId="735F7175" w14:textId="77777777" w:rsidTr="00596EDB">
        <w:trPr>
          <w:trHeight w:val="297"/>
        </w:trPr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CA10D73" w14:textId="77777777" w:rsidR="00596EDB" w:rsidRDefault="00596EDB">
            <w:pPr>
              <w:pStyle w:val="TableParagraph"/>
              <w:spacing w:before="7"/>
              <w:ind w:left="1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Miembro</w:t>
            </w:r>
            <w:proofErr w:type="spellEnd"/>
          </w:p>
        </w:tc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98DD357" w14:textId="77777777" w:rsidR="00596EDB" w:rsidRDefault="00596EDB">
            <w:pPr>
              <w:pStyle w:val="TableParagraph"/>
              <w:spacing w:before="7"/>
              <w:ind w:left="16" w:right="11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Rendimiento</w:t>
            </w:r>
            <w:proofErr w:type="spellEnd"/>
          </w:p>
        </w:tc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0F16CEC" w14:textId="77777777" w:rsidR="00596EDB" w:rsidRDefault="00596EDB">
            <w:pPr>
              <w:pStyle w:val="TableParagraph"/>
              <w:spacing w:before="7"/>
              <w:ind w:left="16" w:right="3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Valoración</w:t>
            </w:r>
            <w:proofErr w:type="spellEnd"/>
          </w:p>
        </w:tc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8EC7C0B" w14:textId="77777777" w:rsidR="00596EDB" w:rsidRDefault="00596EDB">
            <w:pPr>
              <w:pStyle w:val="TableParagraph"/>
              <w:spacing w:before="7"/>
              <w:ind w:left="147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Recompensa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Castigo</w:t>
            </w:r>
            <w:proofErr w:type="spellEnd"/>
          </w:p>
        </w:tc>
      </w:tr>
      <w:tr w:rsidR="00596EDB" w14:paraId="32F23389" w14:textId="77777777" w:rsidTr="00596EDB">
        <w:trPr>
          <w:trHeight w:val="878"/>
        </w:trPr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F908FF0" w14:textId="3680FD28" w:rsidR="00596EDB" w:rsidRDefault="00596EDB">
            <w:pPr>
              <w:pStyle w:val="TableParagraph"/>
              <w:spacing w:line="240" w:lineRule="auto"/>
              <w:ind w:left="16" w:right="12"/>
              <w:rPr>
                <w:sz w:val="24"/>
              </w:rPr>
            </w:pPr>
            <w:r>
              <w:rPr>
                <w:sz w:val="24"/>
              </w:rPr>
              <w:t xml:space="preserve">Juan Antonio Moreno </w:t>
            </w:r>
            <w:r w:rsidR="0093471C">
              <w:rPr>
                <w:sz w:val="24"/>
              </w:rPr>
              <w:t>Moguel</w:t>
            </w:r>
          </w:p>
        </w:tc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7EEBC88" w14:textId="77777777" w:rsidR="00596EDB" w:rsidRDefault="00596EDB">
            <w:pPr>
              <w:pStyle w:val="TableParagraph"/>
              <w:spacing w:line="240" w:lineRule="auto"/>
              <w:ind w:left="16" w:right="11"/>
              <w:rPr>
                <w:sz w:val="24"/>
              </w:rPr>
            </w:pPr>
            <w:r>
              <w:rPr>
                <w:spacing w:val="-5"/>
                <w:sz w:val="24"/>
              </w:rPr>
              <w:t>3/3</w:t>
            </w:r>
          </w:p>
        </w:tc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CC39F25" w14:textId="77777777" w:rsidR="00596EDB" w:rsidRDefault="00596EDB">
            <w:pPr>
              <w:pStyle w:val="TableParagraph"/>
              <w:spacing w:line="240" w:lineRule="auto"/>
              <w:ind w:left="16" w:right="8"/>
              <w:rPr>
                <w:sz w:val="24"/>
              </w:rPr>
            </w:pPr>
            <w:r>
              <w:rPr>
                <w:spacing w:val="-2"/>
                <w:sz w:val="24"/>
              </w:rPr>
              <w:t>Bueno</w:t>
            </w:r>
          </w:p>
        </w:tc>
        <w:tc>
          <w:tcPr>
            <w:tcW w:w="25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7BD444D" w14:textId="77777777" w:rsidR="00596EDB" w:rsidRDefault="00596EDB">
            <w:pPr>
              <w:pStyle w:val="TableParagraph"/>
              <w:spacing w:before="0" w:line="290" w:lineRule="exact"/>
              <w:ind w:left="166" w:right="161" w:firstLine="5"/>
              <w:rPr>
                <w:sz w:val="24"/>
              </w:rPr>
            </w:pPr>
            <w:r>
              <w:rPr>
                <w:sz w:val="24"/>
              </w:rPr>
              <w:t xml:space="preserve">Menor carga de </w:t>
            </w:r>
            <w:proofErr w:type="spellStart"/>
            <w:r>
              <w:rPr>
                <w:sz w:val="24"/>
              </w:rPr>
              <w:t>trabajo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siguiente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entregable</w:t>
            </w:r>
            <w:proofErr w:type="spellEnd"/>
          </w:p>
        </w:tc>
      </w:tr>
    </w:tbl>
    <w:p w14:paraId="10AFE876" w14:textId="77777777" w:rsidR="00596EDB" w:rsidRDefault="00596EDB" w:rsidP="00596EDB">
      <w:pPr>
        <w:pStyle w:val="Textoindependiente"/>
      </w:pPr>
    </w:p>
    <w:p w14:paraId="4775BA9A" w14:textId="77777777" w:rsidR="00596EDB" w:rsidRDefault="00596EDB" w:rsidP="00596EDB">
      <w:pPr>
        <w:pStyle w:val="Textoindependiente"/>
        <w:spacing w:before="6"/>
      </w:pPr>
    </w:p>
    <w:p w14:paraId="0A848795" w14:textId="77777777" w:rsidR="00596EDB" w:rsidRDefault="00596EDB" w:rsidP="00596EDB">
      <w:pPr>
        <w:pStyle w:val="Textoindependiente"/>
        <w:spacing w:before="1" w:line="276" w:lineRule="auto"/>
        <w:ind w:left="116"/>
      </w:pPr>
      <w:r>
        <w:t>Para</w:t>
      </w:r>
      <w:r>
        <w:rPr>
          <w:spacing w:val="-5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entregable</w:t>
      </w:r>
      <w:r>
        <w:rPr>
          <w:spacing w:val="-4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han</w:t>
      </w:r>
      <w:r>
        <w:rPr>
          <w:spacing w:val="-6"/>
        </w:rPr>
        <w:t xml:space="preserve"> </w:t>
      </w:r>
      <w:r>
        <w:t>encontrado</w:t>
      </w:r>
      <w:r>
        <w:rPr>
          <w:spacing w:val="-2"/>
        </w:rPr>
        <w:t xml:space="preserve"> </w:t>
      </w:r>
      <w:r>
        <w:t>conflictos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requieran</w:t>
      </w:r>
      <w:r>
        <w:rPr>
          <w:spacing w:val="-1"/>
        </w:rPr>
        <w:t xml:space="preserve"> </w:t>
      </w:r>
      <w:r>
        <w:t>una redacción</w:t>
      </w:r>
      <w:r>
        <w:rPr>
          <w:spacing w:val="-2"/>
        </w:rPr>
        <w:t xml:space="preserve"> </w:t>
      </w:r>
      <w:r>
        <w:t>adicional,</w:t>
      </w:r>
      <w:r>
        <w:rPr>
          <w:spacing w:val="-7"/>
        </w:rPr>
        <w:t xml:space="preserve"> </w:t>
      </w:r>
      <w:r>
        <w:t>pues los requisitos eran muy directos y simples.</w:t>
      </w:r>
    </w:p>
    <w:p w14:paraId="1952063F" w14:textId="77777777" w:rsidR="00596EDB" w:rsidRDefault="00596EDB" w:rsidP="00596EDB">
      <w:pPr>
        <w:pStyle w:val="Textoindependiente"/>
        <w:spacing w:before="40"/>
      </w:pPr>
    </w:p>
    <w:p w14:paraId="112291BB" w14:textId="77777777" w:rsidR="0093471C" w:rsidRDefault="0093471C" w:rsidP="00596EDB">
      <w:pPr>
        <w:pStyle w:val="Textoindependiente"/>
        <w:spacing w:before="40"/>
      </w:pPr>
    </w:p>
    <w:p w14:paraId="7AC64B51" w14:textId="77777777" w:rsidR="00596EDB" w:rsidRDefault="00596EDB" w:rsidP="00596EDB">
      <w:pPr>
        <w:pStyle w:val="Textoindependiente"/>
        <w:ind w:left="116"/>
      </w:pPr>
      <w:r>
        <w:lastRenderedPageBreak/>
        <w:t>Por</w:t>
      </w:r>
      <w:r>
        <w:rPr>
          <w:spacing w:val="-7"/>
        </w:rPr>
        <w:t xml:space="preserve"> </w:t>
      </w:r>
      <w:r>
        <w:t>último,</w:t>
      </w:r>
      <w:r>
        <w:rPr>
          <w:spacing w:val="-5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observar el</w:t>
      </w:r>
      <w:r>
        <w:rPr>
          <w:spacing w:val="-5"/>
        </w:rPr>
        <w:t xml:space="preserve"> </w:t>
      </w:r>
      <w:r>
        <w:t>coste</w:t>
      </w:r>
      <w:r>
        <w:rPr>
          <w:spacing w:val="-1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y su</w:t>
      </w:r>
      <w:r>
        <w:rPr>
          <w:spacing w:val="-4"/>
        </w:rPr>
        <w:t xml:space="preserve"> </w:t>
      </w:r>
      <w:r>
        <w:t>comparación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presupuesto</w:t>
      </w:r>
      <w:r>
        <w:rPr>
          <w:spacing w:val="-5"/>
        </w:rPr>
        <w:t xml:space="preserve"> </w:t>
      </w:r>
      <w:r>
        <w:t>definido</w:t>
      </w:r>
      <w:r>
        <w:rPr>
          <w:spacing w:val="-4"/>
        </w:rPr>
        <w:t xml:space="preserve"> </w:t>
      </w:r>
      <w:r>
        <w:rPr>
          <w:spacing w:val="-2"/>
        </w:rPr>
        <w:t>previamente:</w:t>
      </w:r>
    </w:p>
    <w:p w14:paraId="2444579E" w14:textId="77777777" w:rsidR="00596EDB" w:rsidRDefault="00596EDB" w:rsidP="00596EDB">
      <w:pPr>
        <w:pStyle w:val="Textoindependiente"/>
        <w:spacing w:before="133"/>
        <w:rPr>
          <w:sz w:val="20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3342"/>
        <w:gridCol w:w="3342"/>
        <w:gridCol w:w="3342"/>
      </w:tblGrid>
      <w:tr w:rsidR="00596EDB" w14:paraId="2E21AFA4" w14:textId="77777777" w:rsidTr="00596EDB">
        <w:trPr>
          <w:trHeight w:val="292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CE1FF2B" w14:textId="77777777" w:rsidR="00596EDB" w:rsidRDefault="00596EDB">
            <w:pPr>
              <w:pStyle w:val="TableParagraph"/>
              <w:spacing w:before="2"/>
              <w:ind w:right="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Rol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5070C5C" w14:textId="77777777" w:rsidR="00596EDB" w:rsidRDefault="00596EDB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Horas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A71E316" w14:textId="77777777" w:rsidR="00596EDB" w:rsidRDefault="00596EDB">
            <w:pPr>
              <w:pStyle w:val="TableParagraph"/>
              <w:spacing w:before="2"/>
              <w:ind w:right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Coste</w:t>
            </w:r>
          </w:p>
        </w:tc>
      </w:tr>
      <w:tr w:rsidR="00596EDB" w14:paraId="4CB23536" w14:textId="77777777" w:rsidTr="00596EDB">
        <w:trPr>
          <w:trHeight w:val="297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D5BE897" w14:textId="77777777" w:rsidR="00596EDB" w:rsidRDefault="00596EDB">
            <w:pPr>
              <w:pStyle w:val="TableParagraph"/>
              <w:spacing w:before="6"/>
              <w:ind w:right="8"/>
              <w:rPr>
                <w:sz w:val="24"/>
              </w:rPr>
            </w:pPr>
            <w:r>
              <w:rPr>
                <w:spacing w:val="-2"/>
                <w:sz w:val="24"/>
              </w:rPr>
              <w:t>Desarrollador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9F6C3AC" w14:textId="068BE5C1" w:rsidR="00596EDB" w:rsidRDefault="00596EDB">
            <w:pPr>
              <w:pStyle w:val="TableParagraph"/>
              <w:spacing w:before="6"/>
              <w:ind w:right="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h </w:t>
            </w:r>
            <w:r>
              <w:rPr>
                <w:spacing w:val="-5"/>
                <w:sz w:val="24"/>
              </w:rPr>
              <w:t>3</w:t>
            </w:r>
            <w:r w:rsidR="0093471C">
              <w:rPr>
                <w:spacing w:val="-5"/>
                <w:sz w:val="24"/>
              </w:rPr>
              <w:t>5</w:t>
            </w:r>
            <w:r>
              <w:rPr>
                <w:spacing w:val="-5"/>
                <w:sz w:val="24"/>
              </w:rPr>
              <w:t>’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ABD56A7" w14:textId="32FD0E17" w:rsidR="00596EDB" w:rsidRDefault="00596EDB">
            <w:pPr>
              <w:pStyle w:val="TableParagraph"/>
              <w:spacing w:before="6"/>
              <w:ind w:right="12"/>
              <w:rPr>
                <w:sz w:val="24"/>
              </w:rPr>
            </w:pPr>
            <w:r>
              <w:rPr>
                <w:sz w:val="24"/>
              </w:rPr>
              <w:t>251,</w:t>
            </w:r>
            <w:r w:rsidR="0093471C">
              <w:rPr>
                <w:sz w:val="24"/>
              </w:rPr>
              <w:t>6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€</w:t>
            </w:r>
          </w:p>
        </w:tc>
      </w:tr>
      <w:tr w:rsidR="00596EDB" w14:paraId="0842CDC9" w14:textId="77777777" w:rsidTr="00596EDB">
        <w:trPr>
          <w:trHeight w:val="292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BB02BDC" w14:textId="77777777" w:rsidR="00596EDB" w:rsidRDefault="00596EDB">
            <w:pPr>
              <w:pStyle w:val="TableParagraph"/>
              <w:ind w:right="10"/>
              <w:rPr>
                <w:sz w:val="24"/>
              </w:rPr>
            </w:pPr>
            <w:r>
              <w:rPr>
                <w:spacing w:val="-2"/>
                <w:sz w:val="24"/>
              </w:rPr>
              <w:t>Analista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08F8F8E" w14:textId="2EBEBBC1" w:rsidR="00596EDB" w:rsidRDefault="0093471C">
            <w:pPr>
              <w:pStyle w:val="TableParagraph"/>
              <w:ind w:right="13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  <w:r w:rsidR="00596EDB">
              <w:rPr>
                <w:spacing w:val="-5"/>
                <w:sz w:val="24"/>
              </w:rPr>
              <w:t>’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E832581" w14:textId="53928A22" w:rsidR="00596EDB" w:rsidRDefault="0093471C">
            <w:pPr>
              <w:pStyle w:val="TableParagraph"/>
              <w:ind w:right="12"/>
              <w:rPr>
                <w:sz w:val="24"/>
              </w:rPr>
            </w:pPr>
            <w:r>
              <w:rPr>
                <w:sz w:val="24"/>
              </w:rPr>
              <w:t>6,6</w:t>
            </w:r>
            <w:r w:rsidR="00596EDB">
              <w:rPr>
                <w:spacing w:val="-3"/>
                <w:sz w:val="24"/>
              </w:rPr>
              <w:t xml:space="preserve"> </w:t>
            </w:r>
            <w:r w:rsidR="00596EDB">
              <w:rPr>
                <w:spacing w:val="-10"/>
                <w:sz w:val="24"/>
              </w:rPr>
              <w:t>€</w:t>
            </w:r>
          </w:p>
        </w:tc>
      </w:tr>
      <w:tr w:rsidR="00596EDB" w14:paraId="507820FD" w14:textId="77777777" w:rsidTr="00596EDB">
        <w:trPr>
          <w:trHeight w:val="292"/>
        </w:trPr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5DD5EAE" w14:textId="77777777" w:rsidR="00596EDB" w:rsidRDefault="00596EDB">
            <w:pPr>
              <w:pStyle w:val="TableParagraph"/>
              <w:ind w:right="8"/>
              <w:rPr>
                <w:sz w:val="24"/>
              </w:rPr>
            </w:pPr>
            <w:r>
              <w:rPr>
                <w:spacing w:val="-2"/>
                <w:sz w:val="24"/>
              </w:rPr>
              <w:t>Tester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885F7B4" w14:textId="2D59DB87" w:rsidR="00596EDB" w:rsidRDefault="0093471C">
            <w:pPr>
              <w:pStyle w:val="TableParagraph"/>
              <w:ind w:right="8"/>
              <w:rPr>
                <w:sz w:val="24"/>
              </w:rPr>
            </w:pPr>
            <w:r>
              <w:rPr>
                <w:spacing w:val="-5"/>
                <w:sz w:val="24"/>
              </w:rPr>
              <w:t>2</w:t>
            </w:r>
            <w:r w:rsidR="00596EDB">
              <w:rPr>
                <w:spacing w:val="-5"/>
                <w:sz w:val="24"/>
              </w:rPr>
              <w:t>7’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67C7A99" w14:textId="5E18D1EC" w:rsidR="00596EDB" w:rsidRDefault="0093471C">
            <w:pPr>
              <w:pStyle w:val="TableParagraph"/>
              <w:ind w:right="12"/>
              <w:rPr>
                <w:sz w:val="24"/>
              </w:rPr>
            </w:pPr>
            <w:r>
              <w:rPr>
                <w:sz w:val="24"/>
              </w:rPr>
              <w:t>9</w:t>
            </w:r>
            <w:r w:rsidR="00596EDB">
              <w:rPr>
                <w:spacing w:val="-3"/>
                <w:sz w:val="24"/>
              </w:rPr>
              <w:t xml:space="preserve"> </w:t>
            </w:r>
            <w:r w:rsidR="00596EDB">
              <w:rPr>
                <w:spacing w:val="-10"/>
                <w:sz w:val="24"/>
              </w:rPr>
              <w:t>€</w:t>
            </w:r>
          </w:p>
        </w:tc>
      </w:tr>
      <w:tr w:rsidR="00596EDB" w14:paraId="0D81BF31" w14:textId="77777777" w:rsidTr="00596EDB">
        <w:trPr>
          <w:trHeight w:val="292"/>
        </w:trPr>
        <w:tc>
          <w:tcPr>
            <w:tcW w:w="6684" w:type="dxa"/>
            <w:gridSpan w:val="2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F9999"/>
            <w:hideMark/>
          </w:tcPr>
          <w:p w14:paraId="2B9668D9" w14:textId="77777777" w:rsidR="00596EDB" w:rsidRDefault="00596EDB">
            <w:pPr>
              <w:pStyle w:val="TableParagraph"/>
              <w:ind w:left="12" w:right="8"/>
              <w:rPr>
                <w:b/>
                <w:sz w:val="24"/>
              </w:rPr>
            </w:pPr>
            <w:r>
              <w:rPr>
                <w:b/>
                <w:sz w:val="24"/>
              </w:rPr>
              <w:t>Coste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A8C8B5"/>
            <w:hideMark/>
          </w:tcPr>
          <w:p w14:paraId="444105A1" w14:textId="6D6799BB" w:rsidR="00596EDB" w:rsidRDefault="0093471C">
            <w:pPr>
              <w:pStyle w:val="TableParagraph"/>
              <w:ind w:right="12"/>
              <w:rPr>
                <w:sz w:val="24"/>
              </w:rPr>
            </w:pPr>
            <w:r>
              <w:rPr>
                <w:sz w:val="24"/>
              </w:rPr>
              <w:t>267</w:t>
            </w:r>
            <w:r w:rsidR="00596EDB">
              <w:rPr>
                <w:sz w:val="24"/>
              </w:rPr>
              <w:t>,</w:t>
            </w:r>
            <w:r>
              <w:rPr>
                <w:sz w:val="24"/>
              </w:rPr>
              <w:t>2</w:t>
            </w:r>
            <w:r w:rsidR="00596EDB">
              <w:rPr>
                <w:spacing w:val="-7"/>
                <w:sz w:val="24"/>
              </w:rPr>
              <w:t xml:space="preserve"> </w:t>
            </w:r>
            <w:r w:rsidR="00596EDB">
              <w:rPr>
                <w:spacing w:val="-10"/>
                <w:sz w:val="24"/>
              </w:rPr>
              <w:t>€</w:t>
            </w:r>
          </w:p>
        </w:tc>
      </w:tr>
      <w:tr w:rsidR="00596EDB" w14:paraId="70811364" w14:textId="77777777" w:rsidTr="00596EDB">
        <w:trPr>
          <w:trHeight w:val="292"/>
        </w:trPr>
        <w:tc>
          <w:tcPr>
            <w:tcW w:w="6684" w:type="dxa"/>
            <w:gridSpan w:val="2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F9999"/>
            <w:hideMark/>
          </w:tcPr>
          <w:p w14:paraId="45907C23" w14:textId="77777777" w:rsidR="00596EDB" w:rsidRDefault="00596EDB">
            <w:pPr>
              <w:pStyle w:val="TableParagraph"/>
              <w:ind w:left="12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Amortización</w:t>
            </w:r>
            <w:proofErr w:type="spellEnd"/>
          </w:p>
        </w:tc>
        <w:tc>
          <w:tcPr>
            <w:tcW w:w="334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A8C8B5"/>
            <w:hideMark/>
          </w:tcPr>
          <w:p w14:paraId="52F7338A" w14:textId="4E101834" w:rsidR="00596EDB" w:rsidRDefault="00596EDB">
            <w:pPr>
              <w:pStyle w:val="TableParagraph"/>
              <w:ind w:right="12"/>
              <w:rPr>
                <w:sz w:val="24"/>
              </w:rPr>
            </w:pPr>
            <w:r>
              <w:rPr>
                <w:sz w:val="24"/>
              </w:rPr>
              <w:t>8</w:t>
            </w:r>
            <w:r w:rsidR="0093471C">
              <w:rPr>
                <w:sz w:val="24"/>
              </w:rPr>
              <w:t>9,07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€</w:t>
            </w:r>
          </w:p>
        </w:tc>
      </w:tr>
    </w:tbl>
    <w:p w14:paraId="22D1D080" w14:textId="77777777" w:rsidR="00596EDB" w:rsidRDefault="00596EDB" w:rsidP="00596EDB">
      <w:pPr>
        <w:pStyle w:val="Textoindependiente"/>
        <w:spacing w:before="105"/>
      </w:pPr>
    </w:p>
    <w:p w14:paraId="66388B00" w14:textId="3B10506A" w:rsidR="00596EDB" w:rsidRDefault="00596EDB" w:rsidP="00596EDB">
      <w:pPr>
        <w:pStyle w:val="Textoindependiente"/>
        <w:ind w:left="116"/>
      </w:pPr>
      <w:r>
        <w:t>Se</w:t>
      </w:r>
      <w:r>
        <w:rPr>
          <w:spacing w:val="-7"/>
        </w:rPr>
        <w:t xml:space="preserve"> </w:t>
      </w:r>
      <w:r>
        <w:t>tiene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coste</w:t>
      </w:r>
      <w:r>
        <w:rPr>
          <w:spacing w:val="-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ligeramente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debajo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presupuesto,</w:t>
      </w:r>
      <w:r w:rsidR="0093471C">
        <w:t xml:space="preserve"> en concreto 9,5,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refleja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buena</w:t>
      </w:r>
      <w:r>
        <w:rPr>
          <w:spacing w:val="-5"/>
        </w:rPr>
        <w:t xml:space="preserve"> </w:t>
      </w:r>
      <w:r>
        <w:rPr>
          <w:spacing w:val="-2"/>
        </w:rPr>
        <w:t>planificación.</w:t>
      </w:r>
    </w:p>
    <w:p w14:paraId="390CE0D9" w14:textId="77777777" w:rsidR="00596EDB" w:rsidRDefault="00596EDB" w:rsidP="00C3371B">
      <w:pPr>
        <w:pStyle w:val="Contenido"/>
        <w:rPr>
          <w:lang w:eastAsia="es-ES"/>
        </w:rPr>
      </w:pPr>
    </w:p>
    <w:p w14:paraId="2EE1A10C" w14:textId="77777777" w:rsidR="0093471C" w:rsidRDefault="0093471C" w:rsidP="00C3371B">
      <w:pPr>
        <w:pStyle w:val="Contenido"/>
        <w:rPr>
          <w:lang w:eastAsia="es-ES"/>
        </w:rPr>
      </w:pPr>
    </w:p>
    <w:p w14:paraId="1CA4FD7F" w14:textId="77777777" w:rsidR="0093471C" w:rsidRDefault="0093471C" w:rsidP="00C3371B">
      <w:pPr>
        <w:pStyle w:val="Contenido"/>
        <w:rPr>
          <w:lang w:eastAsia="es-ES"/>
        </w:rPr>
      </w:pPr>
    </w:p>
    <w:p w14:paraId="1A7C20FB" w14:textId="77777777" w:rsidR="0093471C" w:rsidRDefault="0093471C" w:rsidP="00C3371B">
      <w:pPr>
        <w:pStyle w:val="Contenido"/>
        <w:rPr>
          <w:lang w:eastAsia="es-ES"/>
        </w:rPr>
      </w:pPr>
    </w:p>
    <w:p w14:paraId="2BD4D461" w14:textId="77777777" w:rsidR="0093471C" w:rsidRDefault="0093471C" w:rsidP="00C3371B">
      <w:pPr>
        <w:pStyle w:val="Contenido"/>
        <w:rPr>
          <w:lang w:eastAsia="es-ES"/>
        </w:rPr>
      </w:pPr>
    </w:p>
    <w:p w14:paraId="19359DF4" w14:textId="77777777" w:rsidR="0093471C" w:rsidRDefault="0093471C" w:rsidP="00C3371B">
      <w:pPr>
        <w:pStyle w:val="Contenido"/>
        <w:rPr>
          <w:lang w:eastAsia="es-ES"/>
        </w:rPr>
      </w:pPr>
    </w:p>
    <w:p w14:paraId="70834E36" w14:textId="77777777" w:rsidR="0093471C" w:rsidRDefault="0093471C" w:rsidP="00C3371B">
      <w:pPr>
        <w:pStyle w:val="Contenido"/>
        <w:rPr>
          <w:lang w:eastAsia="es-ES"/>
        </w:rPr>
      </w:pPr>
    </w:p>
    <w:p w14:paraId="1B53906F" w14:textId="77777777" w:rsidR="0093471C" w:rsidRDefault="0093471C" w:rsidP="00C3371B">
      <w:pPr>
        <w:pStyle w:val="Contenido"/>
        <w:rPr>
          <w:lang w:eastAsia="es-ES"/>
        </w:rPr>
      </w:pPr>
    </w:p>
    <w:p w14:paraId="21F8C10E" w14:textId="77777777" w:rsidR="0093471C" w:rsidRDefault="0093471C" w:rsidP="00C3371B">
      <w:pPr>
        <w:pStyle w:val="Contenido"/>
        <w:rPr>
          <w:lang w:eastAsia="es-ES"/>
        </w:rPr>
      </w:pPr>
    </w:p>
    <w:p w14:paraId="06AA2C10" w14:textId="77777777" w:rsidR="0093471C" w:rsidRDefault="0093471C" w:rsidP="00C3371B">
      <w:pPr>
        <w:pStyle w:val="Contenido"/>
        <w:rPr>
          <w:lang w:eastAsia="es-ES"/>
        </w:rPr>
      </w:pPr>
    </w:p>
    <w:p w14:paraId="139D140F" w14:textId="77777777" w:rsidR="0093471C" w:rsidRDefault="0093471C" w:rsidP="00C3371B">
      <w:pPr>
        <w:pStyle w:val="Contenido"/>
        <w:rPr>
          <w:lang w:eastAsia="es-ES"/>
        </w:rPr>
      </w:pPr>
    </w:p>
    <w:p w14:paraId="782734E6" w14:textId="77777777" w:rsidR="0093471C" w:rsidRDefault="0093471C" w:rsidP="00C3371B">
      <w:pPr>
        <w:pStyle w:val="Contenido"/>
        <w:rPr>
          <w:lang w:eastAsia="es-ES"/>
        </w:rPr>
      </w:pPr>
    </w:p>
    <w:p w14:paraId="1F10E253" w14:textId="77777777" w:rsidR="0093471C" w:rsidRDefault="0093471C" w:rsidP="00C3371B">
      <w:pPr>
        <w:pStyle w:val="Contenido"/>
        <w:rPr>
          <w:lang w:eastAsia="es-ES"/>
        </w:rPr>
      </w:pPr>
    </w:p>
    <w:p w14:paraId="052E3288" w14:textId="77777777" w:rsidR="0093471C" w:rsidRDefault="0093471C" w:rsidP="00C3371B">
      <w:pPr>
        <w:pStyle w:val="Contenido"/>
        <w:rPr>
          <w:lang w:eastAsia="es-ES"/>
        </w:rPr>
      </w:pPr>
    </w:p>
    <w:p w14:paraId="46F4571F" w14:textId="77777777" w:rsidR="0093471C" w:rsidRDefault="0093471C" w:rsidP="00C3371B">
      <w:pPr>
        <w:pStyle w:val="Contenido"/>
        <w:rPr>
          <w:lang w:eastAsia="es-ES"/>
        </w:rPr>
      </w:pPr>
    </w:p>
    <w:p w14:paraId="3B8661F0" w14:textId="77777777" w:rsidR="0093471C" w:rsidRDefault="0093471C" w:rsidP="00C3371B">
      <w:pPr>
        <w:pStyle w:val="Contenido"/>
        <w:rPr>
          <w:lang w:eastAsia="es-ES"/>
        </w:rPr>
      </w:pPr>
    </w:p>
    <w:p w14:paraId="686A0D4E" w14:textId="77777777" w:rsidR="0093471C" w:rsidRDefault="0093471C" w:rsidP="00C3371B">
      <w:pPr>
        <w:pStyle w:val="Contenido"/>
        <w:rPr>
          <w:lang w:eastAsia="es-ES"/>
        </w:rPr>
      </w:pPr>
    </w:p>
    <w:p w14:paraId="653AF0AA" w14:textId="77777777" w:rsidR="0093471C" w:rsidRDefault="0093471C" w:rsidP="00C3371B">
      <w:pPr>
        <w:pStyle w:val="Contenido"/>
        <w:rPr>
          <w:lang w:eastAsia="es-ES"/>
        </w:rPr>
      </w:pPr>
    </w:p>
    <w:p w14:paraId="35901681" w14:textId="77777777" w:rsidR="0093471C" w:rsidRDefault="0093471C" w:rsidP="00C3371B">
      <w:pPr>
        <w:pStyle w:val="Contenido"/>
        <w:rPr>
          <w:lang w:eastAsia="es-ES"/>
        </w:rPr>
      </w:pPr>
    </w:p>
    <w:p w14:paraId="3F6FDAD8" w14:textId="77777777" w:rsidR="0093471C" w:rsidRDefault="0093471C" w:rsidP="00C3371B">
      <w:pPr>
        <w:pStyle w:val="Contenido"/>
        <w:rPr>
          <w:lang w:eastAsia="es-ES"/>
        </w:rPr>
      </w:pPr>
    </w:p>
    <w:p w14:paraId="07B94825" w14:textId="77777777" w:rsidR="0093471C" w:rsidRDefault="0093471C" w:rsidP="00C3371B">
      <w:pPr>
        <w:pStyle w:val="Contenido"/>
        <w:rPr>
          <w:lang w:eastAsia="es-ES"/>
        </w:rPr>
      </w:pPr>
    </w:p>
    <w:p w14:paraId="0E12A0FE" w14:textId="77777777" w:rsidR="0093471C" w:rsidRDefault="0093471C" w:rsidP="00C3371B">
      <w:pPr>
        <w:pStyle w:val="Contenido"/>
        <w:rPr>
          <w:lang w:eastAsia="es-ES"/>
        </w:rPr>
      </w:pPr>
    </w:p>
    <w:p w14:paraId="58CEF818" w14:textId="77777777" w:rsidR="0093471C" w:rsidRDefault="0093471C" w:rsidP="00C3371B">
      <w:pPr>
        <w:pStyle w:val="Contenido"/>
        <w:rPr>
          <w:lang w:eastAsia="es-ES"/>
        </w:rPr>
      </w:pPr>
    </w:p>
    <w:p w14:paraId="0354AF64" w14:textId="77777777" w:rsidR="0093471C" w:rsidRPr="0055312D" w:rsidRDefault="0093471C" w:rsidP="00C3371B">
      <w:pPr>
        <w:pStyle w:val="Contenido"/>
        <w:rPr>
          <w:lang w:eastAsia="es-ES"/>
        </w:rPr>
      </w:pPr>
    </w:p>
    <w:p w14:paraId="225EA18C" w14:textId="48D3227D" w:rsidR="00E01581" w:rsidRPr="0055312D" w:rsidRDefault="006B0F82" w:rsidP="00653004">
      <w:pPr>
        <w:pStyle w:val="Ttulo1"/>
      </w:pPr>
      <w:bookmarkStart w:id="7" w:name="_Toc158913570"/>
      <w:r w:rsidRPr="0055312D">
        <w:lastRenderedPageBreak/>
        <w:t>Conclusion</w:t>
      </w:r>
      <w:r w:rsidR="0055312D" w:rsidRPr="0055312D">
        <w:t>e</w:t>
      </w:r>
      <w:r w:rsidRPr="0055312D">
        <w:t>s</w:t>
      </w:r>
      <w:bookmarkEnd w:id="7"/>
    </w:p>
    <w:p w14:paraId="6DA7ACDA" w14:textId="77777777" w:rsidR="00596EDB" w:rsidRPr="00596EDB" w:rsidRDefault="00596EDB" w:rsidP="00596EDB">
      <w:pPr>
        <w:spacing w:before="156"/>
        <w:ind w:left="116" w:right="199"/>
        <w:rPr>
          <w:rFonts w:eastAsia="Calibri"/>
          <w:b w:val="0"/>
          <w:bCs/>
          <w:color w:val="auto"/>
        </w:rPr>
      </w:pPr>
      <w:r w:rsidRPr="00596EDB">
        <w:rPr>
          <w:b w:val="0"/>
          <w:bCs/>
          <w:color w:val="auto"/>
        </w:rPr>
        <w:t>En</w:t>
      </w:r>
      <w:r w:rsidRPr="00596EDB">
        <w:rPr>
          <w:b w:val="0"/>
          <w:bCs/>
          <w:color w:val="auto"/>
          <w:spacing w:val="-8"/>
        </w:rPr>
        <w:t xml:space="preserve"> </w:t>
      </w:r>
      <w:r w:rsidRPr="00596EDB">
        <w:rPr>
          <w:b w:val="0"/>
          <w:bCs/>
          <w:color w:val="auto"/>
        </w:rPr>
        <w:t>conclusión,</w:t>
      </w:r>
      <w:r w:rsidRPr="00596EDB">
        <w:rPr>
          <w:b w:val="0"/>
          <w:bCs/>
          <w:color w:val="auto"/>
          <w:spacing w:val="-6"/>
        </w:rPr>
        <w:t xml:space="preserve"> </w:t>
      </w:r>
      <w:r w:rsidRPr="00596EDB">
        <w:rPr>
          <w:b w:val="0"/>
          <w:bCs/>
          <w:color w:val="auto"/>
        </w:rPr>
        <w:t>se</w:t>
      </w:r>
      <w:r w:rsidRPr="00596EDB">
        <w:rPr>
          <w:b w:val="0"/>
          <w:bCs/>
          <w:color w:val="auto"/>
          <w:spacing w:val="-1"/>
        </w:rPr>
        <w:t xml:space="preserve"> </w:t>
      </w:r>
      <w:r w:rsidRPr="00596EDB">
        <w:rPr>
          <w:b w:val="0"/>
          <w:bCs/>
          <w:color w:val="auto"/>
        </w:rPr>
        <w:t>ha</w:t>
      </w:r>
      <w:r w:rsidRPr="00596EDB">
        <w:rPr>
          <w:b w:val="0"/>
          <w:bCs/>
          <w:color w:val="auto"/>
          <w:spacing w:val="-1"/>
        </w:rPr>
        <w:t xml:space="preserve"> </w:t>
      </w:r>
      <w:r w:rsidRPr="00596EDB">
        <w:rPr>
          <w:b w:val="0"/>
          <w:bCs/>
          <w:color w:val="auto"/>
        </w:rPr>
        <w:t>realizado</w:t>
      </w:r>
      <w:r w:rsidRPr="00596EDB">
        <w:rPr>
          <w:b w:val="0"/>
          <w:bCs/>
          <w:color w:val="auto"/>
          <w:spacing w:val="-4"/>
        </w:rPr>
        <w:t xml:space="preserve"> </w:t>
      </w:r>
      <w:r w:rsidRPr="00596EDB">
        <w:rPr>
          <w:b w:val="0"/>
          <w:bCs/>
          <w:color w:val="auto"/>
        </w:rPr>
        <w:t>una</w:t>
      </w:r>
      <w:r w:rsidRPr="00596EDB">
        <w:rPr>
          <w:b w:val="0"/>
          <w:bCs/>
          <w:color w:val="auto"/>
          <w:spacing w:val="-1"/>
        </w:rPr>
        <w:t xml:space="preserve"> </w:t>
      </w:r>
      <w:r w:rsidRPr="00596EDB">
        <w:rPr>
          <w:b w:val="0"/>
          <w:bCs/>
          <w:color w:val="auto"/>
        </w:rPr>
        <w:t>planificación</w:t>
      </w:r>
      <w:r w:rsidRPr="00596EDB">
        <w:rPr>
          <w:b w:val="0"/>
          <w:bCs/>
          <w:color w:val="auto"/>
          <w:spacing w:val="-8"/>
        </w:rPr>
        <w:t xml:space="preserve"> </w:t>
      </w:r>
      <w:r w:rsidRPr="00596EDB">
        <w:rPr>
          <w:b w:val="0"/>
          <w:bCs/>
          <w:color w:val="auto"/>
        </w:rPr>
        <w:t>acorde</w:t>
      </w:r>
      <w:r w:rsidRPr="00596EDB">
        <w:rPr>
          <w:b w:val="0"/>
          <w:bCs/>
          <w:color w:val="auto"/>
          <w:spacing w:val="-6"/>
        </w:rPr>
        <w:t xml:space="preserve"> </w:t>
      </w:r>
      <w:r w:rsidRPr="00596EDB">
        <w:rPr>
          <w:b w:val="0"/>
          <w:bCs/>
          <w:color w:val="auto"/>
        </w:rPr>
        <w:t>al</w:t>
      </w:r>
      <w:r w:rsidRPr="00596EDB">
        <w:rPr>
          <w:b w:val="0"/>
          <w:bCs/>
          <w:color w:val="auto"/>
          <w:spacing w:val="-3"/>
        </w:rPr>
        <w:t xml:space="preserve"> </w:t>
      </w:r>
      <w:r w:rsidRPr="00596EDB">
        <w:rPr>
          <w:b w:val="0"/>
          <w:bCs/>
          <w:color w:val="auto"/>
        </w:rPr>
        <w:t>trabajo</w:t>
      </w:r>
      <w:r w:rsidRPr="00596EDB">
        <w:rPr>
          <w:b w:val="0"/>
          <w:bCs/>
          <w:color w:val="auto"/>
          <w:spacing w:val="-3"/>
        </w:rPr>
        <w:t xml:space="preserve"> </w:t>
      </w:r>
      <w:r w:rsidRPr="00596EDB">
        <w:rPr>
          <w:b w:val="0"/>
          <w:bCs/>
          <w:color w:val="auto"/>
        </w:rPr>
        <w:t>real.</w:t>
      </w:r>
      <w:r w:rsidRPr="00596EDB">
        <w:rPr>
          <w:b w:val="0"/>
          <w:bCs/>
          <w:color w:val="auto"/>
          <w:spacing w:val="-4"/>
        </w:rPr>
        <w:t xml:space="preserve"> </w:t>
      </w:r>
      <w:r w:rsidRPr="00596EDB">
        <w:rPr>
          <w:b w:val="0"/>
          <w:bCs/>
          <w:color w:val="auto"/>
        </w:rPr>
        <w:t>Además,</w:t>
      </w:r>
      <w:r w:rsidRPr="00596EDB">
        <w:rPr>
          <w:b w:val="0"/>
          <w:bCs/>
          <w:color w:val="auto"/>
          <w:spacing w:val="-8"/>
        </w:rPr>
        <w:t xml:space="preserve"> </w:t>
      </w:r>
      <w:r w:rsidRPr="00596EDB">
        <w:rPr>
          <w:b w:val="0"/>
          <w:bCs/>
          <w:color w:val="auto"/>
        </w:rPr>
        <w:t>el rendimiento individual ha sido bueno, lo que ayuda severamente al progreso del trabajo en el equipo.</w:t>
      </w:r>
    </w:p>
    <w:p w14:paraId="063D15BA" w14:textId="28F22CA6" w:rsidR="006B0F82" w:rsidRPr="0055312D" w:rsidRDefault="006B0F82" w:rsidP="00E01581">
      <w:pPr>
        <w:pStyle w:val="Contenido"/>
      </w:pPr>
      <w:r w:rsidRPr="0055312D">
        <w:br w:type="page"/>
      </w:r>
    </w:p>
    <w:p w14:paraId="62255640" w14:textId="58432079" w:rsidR="006B0F82" w:rsidRPr="0055312D" w:rsidRDefault="0055312D" w:rsidP="00653004">
      <w:pPr>
        <w:pStyle w:val="Ttulo1"/>
      </w:pPr>
      <w:bookmarkStart w:id="8" w:name="_Toc158913571"/>
      <w:r>
        <w:lastRenderedPageBreak/>
        <w:t>Bibliografía</w:t>
      </w:r>
      <w:bookmarkEnd w:id="8"/>
    </w:p>
    <w:p w14:paraId="1595912B" w14:textId="54193178" w:rsidR="00E01581" w:rsidRPr="0055312D" w:rsidRDefault="0055312D" w:rsidP="00E01581">
      <w:pPr>
        <w:pStyle w:val="Contenido"/>
        <w:rPr>
          <w:color w:val="auto"/>
        </w:rPr>
      </w:pPr>
      <w:r>
        <w:rPr>
          <w:color w:val="auto"/>
        </w:rPr>
        <w:t>Intencionalmente en blanco</w:t>
      </w:r>
      <w:r w:rsidR="00E01581" w:rsidRPr="0055312D">
        <w:rPr>
          <w:color w:val="auto"/>
        </w:rPr>
        <w:t>.</w:t>
      </w:r>
    </w:p>
    <w:sectPr w:rsidR="00E01581" w:rsidRPr="0055312D" w:rsidSect="009E0D00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D18C7" w14:textId="77777777" w:rsidR="009E0D00" w:rsidRDefault="009E0D00">
      <w:r>
        <w:separator/>
      </w:r>
    </w:p>
    <w:p w14:paraId="77DC694D" w14:textId="77777777" w:rsidR="009E0D00" w:rsidRDefault="009E0D00"/>
  </w:endnote>
  <w:endnote w:type="continuationSeparator" w:id="0">
    <w:p w14:paraId="4024D01A" w14:textId="77777777" w:rsidR="009E0D00" w:rsidRDefault="009E0D00">
      <w:r>
        <w:continuationSeparator/>
      </w:r>
    </w:p>
    <w:p w14:paraId="5F503E20" w14:textId="77777777" w:rsidR="009E0D00" w:rsidRDefault="009E0D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4D163AA5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24121B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C841B" w14:textId="77777777" w:rsidR="009E0D00" w:rsidRDefault="009E0D00">
      <w:r>
        <w:separator/>
      </w:r>
    </w:p>
    <w:p w14:paraId="6114D992" w14:textId="77777777" w:rsidR="009E0D00" w:rsidRDefault="009E0D00"/>
  </w:footnote>
  <w:footnote w:type="continuationSeparator" w:id="0">
    <w:p w14:paraId="26769452" w14:textId="77777777" w:rsidR="009E0D00" w:rsidRDefault="009E0D00">
      <w:r>
        <w:continuationSeparator/>
      </w:r>
    </w:p>
    <w:p w14:paraId="2E24DBA4" w14:textId="77777777" w:rsidR="009E0D00" w:rsidRDefault="009E0D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8E78B2"/>
    <w:multiLevelType w:val="hybridMultilevel"/>
    <w:tmpl w:val="0C7C63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B62ACA"/>
    <w:multiLevelType w:val="multilevel"/>
    <w:tmpl w:val="A0985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04ED6"/>
    <w:multiLevelType w:val="hybridMultilevel"/>
    <w:tmpl w:val="74648654"/>
    <w:lvl w:ilvl="0" w:tplc="EA8ED752">
      <w:numFmt w:val="bullet"/>
      <w:pStyle w:val="Prrafodesublista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8090019">
      <w:start w:val="1"/>
      <w:numFmt w:val="lowerLetter"/>
      <w:lvlText w:val="%2."/>
      <w:lvlJc w:val="left"/>
      <w:pPr>
        <w:ind w:left="2620" w:hanging="360"/>
      </w:pPr>
    </w:lvl>
    <w:lvl w:ilvl="2" w:tplc="0809001B">
      <w:start w:val="1"/>
      <w:numFmt w:val="lowerRoman"/>
      <w:lvlText w:val="%3."/>
      <w:lvlJc w:val="right"/>
      <w:pPr>
        <w:ind w:left="3340" w:hanging="180"/>
      </w:pPr>
    </w:lvl>
    <w:lvl w:ilvl="3" w:tplc="0809000F">
      <w:start w:val="1"/>
      <w:numFmt w:val="decimal"/>
      <w:lvlText w:val="%4."/>
      <w:lvlJc w:val="left"/>
      <w:pPr>
        <w:ind w:left="4060" w:hanging="360"/>
      </w:pPr>
    </w:lvl>
    <w:lvl w:ilvl="4" w:tplc="08090019">
      <w:start w:val="1"/>
      <w:numFmt w:val="lowerLetter"/>
      <w:lvlText w:val="%5."/>
      <w:lvlJc w:val="left"/>
      <w:pPr>
        <w:ind w:left="4780" w:hanging="360"/>
      </w:pPr>
    </w:lvl>
    <w:lvl w:ilvl="5" w:tplc="0809001B">
      <w:start w:val="1"/>
      <w:numFmt w:val="lowerRoman"/>
      <w:lvlText w:val="%6."/>
      <w:lvlJc w:val="right"/>
      <w:pPr>
        <w:ind w:left="5500" w:hanging="180"/>
      </w:pPr>
    </w:lvl>
    <w:lvl w:ilvl="6" w:tplc="0809000F">
      <w:start w:val="1"/>
      <w:numFmt w:val="decimal"/>
      <w:lvlText w:val="%7."/>
      <w:lvlJc w:val="left"/>
      <w:pPr>
        <w:ind w:left="6220" w:hanging="360"/>
      </w:pPr>
    </w:lvl>
    <w:lvl w:ilvl="7" w:tplc="08090019">
      <w:start w:val="1"/>
      <w:numFmt w:val="lowerLetter"/>
      <w:lvlText w:val="%8."/>
      <w:lvlJc w:val="left"/>
      <w:pPr>
        <w:ind w:left="6940" w:hanging="360"/>
      </w:pPr>
    </w:lvl>
    <w:lvl w:ilvl="8" w:tplc="0809001B">
      <w:start w:val="1"/>
      <w:numFmt w:val="lowerRoman"/>
      <w:lvlText w:val="%9."/>
      <w:lvlJc w:val="right"/>
      <w:pPr>
        <w:ind w:left="7660" w:hanging="180"/>
      </w:pPr>
    </w:lvl>
  </w:abstractNum>
  <w:abstractNum w:abstractNumId="8" w15:restartNumberingAfterBreak="0">
    <w:nsid w:val="5EE006D6"/>
    <w:multiLevelType w:val="hybridMultilevel"/>
    <w:tmpl w:val="E32E076A"/>
    <w:lvl w:ilvl="0" w:tplc="E1A4E192">
      <w:numFmt w:val="bullet"/>
      <w:lvlText w:val="-"/>
      <w:lvlJc w:val="left"/>
      <w:pPr>
        <w:ind w:left="961" w:hanging="12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3E6055E">
      <w:numFmt w:val="bullet"/>
      <w:lvlText w:val="•"/>
      <w:lvlJc w:val="left"/>
      <w:pPr>
        <w:ind w:left="1890" w:hanging="125"/>
      </w:pPr>
      <w:rPr>
        <w:lang w:val="es-ES" w:eastAsia="en-US" w:bidi="ar-SA"/>
      </w:rPr>
    </w:lvl>
    <w:lvl w:ilvl="2" w:tplc="357C57DA">
      <w:numFmt w:val="bullet"/>
      <w:lvlText w:val="•"/>
      <w:lvlJc w:val="left"/>
      <w:pPr>
        <w:ind w:left="2820" w:hanging="125"/>
      </w:pPr>
      <w:rPr>
        <w:lang w:val="es-ES" w:eastAsia="en-US" w:bidi="ar-SA"/>
      </w:rPr>
    </w:lvl>
    <w:lvl w:ilvl="3" w:tplc="C8CE2380">
      <w:numFmt w:val="bullet"/>
      <w:lvlText w:val="•"/>
      <w:lvlJc w:val="left"/>
      <w:pPr>
        <w:ind w:left="3751" w:hanging="125"/>
      </w:pPr>
      <w:rPr>
        <w:lang w:val="es-ES" w:eastAsia="en-US" w:bidi="ar-SA"/>
      </w:rPr>
    </w:lvl>
    <w:lvl w:ilvl="4" w:tplc="728E2DE6">
      <w:numFmt w:val="bullet"/>
      <w:lvlText w:val="•"/>
      <w:lvlJc w:val="left"/>
      <w:pPr>
        <w:ind w:left="4681" w:hanging="125"/>
      </w:pPr>
      <w:rPr>
        <w:lang w:val="es-ES" w:eastAsia="en-US" w:bidi="ar-SA"/>
      </w:rPr>
    </w:lvl>
    <w:lvl w:ilvl="5" w:tplc="4FF6DEEE">
      <w:numFmt w:val="bullet"/>
      <w:lvlText w:val="•"/>
      <w:lvlJc w:val="left"/>
      <w:pPr>
        <w:ind w:left="5612" w:hanging="125"/>
      </w:pPr>
      <w:rPr>
        <w:lang w:val="es-ES" w:eastAsia="en-US" w:bidi="ar-SA"/>
      </w:rPr>
    </w:lvl>
    <w:lvl w:ilvl="6" w:tplc="D6FE6AF4">
      <w:numFmt w:val="bullet"/>
      <w:lvlText w:val="•"/>
      <w:lvlJc w:val="left"/>
      <w:pPr>
        <w:ind w:left="6542" w:hanging="125"/>
      </w:pPr>
      <w:rPr>
        <w:lang w:val="es-ES" w:eastAsia="en-US" w:bidi="ar-SA"/>
      </w:rPr>
    </w:lvl>
    <w:lvl w:ilvl="7" w:tplc="90603090">
      <w:numFmt w:val="bullet"/>
      <w:lvlText w:val="•"/>
      <w:lvlJc w:val="left"/>
      <w:pPr>
        <w:ind w:left="7472" w:hanging="125"/>
      </w:pPr>
      <w:rPr>
        <w:lang w:val="es-ES" w:eastAsia="en-US" w:bidi="ar-SA"/>
      </w:rPr>
    </w:lvl>
    <w:lvl w:ilvl="8" w:tplc="8EE8CD24">
      <w:numFmt w:val="bullet"/>
      <w:lvlText w:val="•"/>
      <w:lvlJc w:val="left"/>
      <w:pPr>
        <w:ind w:left="8403" w:hanging="125"/>
      </w:pPr>
      <w:rPr>
        <w:lang w:val="es-ES" w:eastAsia="en-US" w:bidi="ar-SA"/>
      </w:rPr>
    </w:lvl>
  </w:abstractNum>
  <w:abstractNum w:abstractNumId="9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55359646">
    <w:abstractNumId w:val="10"/>
  </w:num>
  <w:num w:numId="2" w16cid:durableId="70547088">
    <w:abstractNumId w:val="1"/>
  </w:num>
  <w:num w:numId="3" w16cid:durableId="1433433445">
    <w:abstractNumId w:val="6"/>
  </w:num>
  <w:num w:numId="4" w16cid:durableId="1965116613">
    <w:abstractNumId w:val="9"/>
  </w:num>
  <w:num w:numId="5" w16cid:durableId="1323388589">
    <w:abstractNumId w:val="0"/>
  </w:num>
  <w:num w:numId="6" w16cid:durableId="269120357">
    <w:abstractNumId w:val="2"/>
  </w:num>
  <w:num w:numId="7" w16cid:durableId="904099193">
    <w:abstractNumId w:val="11"/>
  </w:num>
  <w:num w:numId="8" w16cid:durableId="940451153">
    <w:abstractNumId w:val="4"/>
  </w:num>
  <w:num w:numId="9" w16cid:durableId="39901464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85384108">
    <w:abstractNumId w:val="5"/>
  </w:num>
  <w:num w:numId="11" w16cid:durableId="92487506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137947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D44"/>
    <w:rsid w:val="00010E7B"/>
    <w:rsid w:val="0002482E"/>
    <w:rsid w:val="00027FCB"/>
    <w:rsid w:val="0003446A"/>
    <w:rsid w:val="00050324"/>
    <w:rsid w:val="000747A0"/>
    <w:rsid w:val="00087C4D"/>
    <w:rsid w:val="000A0150"/>
    <w:rsid w:val="000D1D8C"/>
    <w:rsid w:val="000E63C9"/>
    <w:rsid w:val="00105D35"/>
    <w:rsid w:val="00130E9D"/>
    <w:rsid w:val="00150A6D"/>
    <w:rsid w:val="00185B35"/>
    <w:rsid w:val="001D45C8"/>
    <w:rsid w:val="001E362D"/>
    <w:rsid w:val="001F2BC8"/>
    <w:rsid w:val="001F5F6B"/>
    <w:rsid w:val="002124DD"/>
    <w:rsid w:val="00226F5E"/>
    <w:rsid w:val="0024121B"/>
    <w:rsid w:val="00243EBC"/>
    <w:rsid w:val="00246A35"/>
    <w:rsid w:val="00284348"/>
    <w:rsid w:val="002F51F5"/>
    <w:rsid w:val="00312137"/>
    <w:rsid w:val="00330359"/>
    <w:rsid w:val="0033762F"/>
    <w:rsid w:val="00342B52"/>
    <w:rsid w:val="00360494"/>
    <w:rsid w:val="00366C7E"/>
    <w:rsid w:val="00370A5C"/>
    <w:rsid w:val="00384EA3"/>
    <w:rsid w:val="003A1C22"/>
    <w:rsid w:val="003A39A1"/>
    <w:rsid w:val="003A64A7"/>
    <w:rsid w:val="003B1A57"/>
    <w:rsid w:val="003C0F1C"/>
    <w:rsid w:val="003C2191"/>
    <w:rsid w:val="003D3863"/>
    <w:rsid w:val="003E06B4"/>
    <w:rsid w:val="003E6DC6"/>
    <w:rsid w:val="004110DE"/>
    <w:rsid w:val="00435602"/>
    <w:rsid w:val="0044085A"/>
    <w:rsid w:val="004542ED"/>
    <w:rsid w:val="00494B68"/>
    <w:rsid w:val="004A053D"/>
    <w:rsid w:val="004B21A5"/>
    <w:rsid w:val="004C3B5E"/>
    <w:rsid w:val="004E5FEE"/>
    <w:rsid w:val="005037F0"/>
    <w:rsid w:val="005131D2"/>
    <w:rsid w:val="00516A86"/>
    <w:rsid w:val="005275F6"/>
    <w:rsid w:val="0055312D"/>
    <w:rsid w:val="00572102"/>
    <w:rsid w:val="00576520"/>
    <w:rsid w:val="00596EDB"/>
    <w:rsid w:val="005B280D"/>
    <w:rsid w:val="005F1BB0"/>
    <w:rsid w:val="00637DD7"/>
    <w:rsid w:val="00653004"/>
    <w:rsid w:val="00656C4D"/>
    <w:rsid w:val="00674552"/>
    <w:rsid w:val="00676D44"/>
    <w:rsid w:val="006B0F82"/>
    <w:rsid w:val="006D6EE5"/>
    <w:rsid w:val="006E5716"/>
    <w:rsid w:val="007302B3"/>
    <w:rsid w:val="00730733"/>
    <w:rsid w:val="007309A6"/>
    <w:rsid w:val="00730E3A"/>
    <w:rsid w:val="00732D1A"/>
    <w:rsid w:val="00736AAF"/>
    <w:rsid w:val="0074476F"/>
    <w:rsid w:val="00765B2A"/>
    <w:rsid w:val="00783A34"/>
    <w:rsid w:val="007871C0"/>
    <w:rsid w:val="007A6DA4"/>
    <w:rsid w:val="007C6B52"/>
    <w:rsid w:val="007D16C5"/>
    <w:rsid w:val="00824853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471C"/>
    <w:rsid w:val="0093613E"/>
    <w:rsid w:val="00943026"/>
    <w:rsid w:val="00966B81"/>
    <w:rsid w:val="00967BF2"/>
    <w:rsid w:val="00977A4E"/>
    <w:rsid w:val="00977F79"/>
    <w:rsid w:val="009C7720"/>
    <w:rsid w:val="009D46C5"/>
    <w:rsid w:val="009D752E"/>
    <w:rsid w:val="009E0D00"/>
    <w:rsid w:val="009E530B"/>
    <w:rsid w:val="00A23AFA"/>
    <w:rsid w:val="00A31B3E"/>
    <w:rsid w:val="00A532F3"/>
    <w:rsid w:val="00A8489E"/>
    <w:rsid w:val="00AB02A7"/>
    <w:rsid w:val="00AC29F3"/>
    <w:rsid w:val="00AD27B3"/>
    <w:rsid w:val="00AE64A8"/>
    <w:rsid w:val="00B13F26"/>
    <w:rsid w:val="00B21ABB"/>
    <w:rsid w:val="00B231E5"/>
    <w:rsid w:val="00B61F70"/>
    <w:rsid w:val="00BA3191"/>
    <w:rsid w:val="00BA4B5D"/>
    <w:rsid w:val="00BD01A3"/>
    <w:rsid w:val="00BD1BCE"/>
    <w:rsid w:val="00BD6567"/>
    <w:rsid w:val="00C02B87"/>
    <w:rsid w:val="00C24FE4"/>
    <w:rsid w:val="00C3371B"/>
    <w:rsid w:val="00C4086D"/>
    <w:rsid w:val="00C80E59"/>
    <w:rsid w:val="00C95E68"/>
    <w:rsid w:val="00CA1896"/>
    <w:rsid w:val="00CB5B28"/>
    <w:rsid w:val="00CC0167"/>
    <w:rsid w:val="00CF1864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A35DD"/>
    <w:rsid w:val="00DB4E9F"/>
    <w:rsid w:val="00DC26A9"/>
    <w:rsid w:val="00DC706A"/>
    <w:rsid w:val="00DD152F"/>
    <w:rsid w:val="00DE213F"/>
    <w:rsid w:val="00DE50A4"/>
    <w:rsid w:val="00DF027C"/>
    <w:rsid w:val="00E00A32"/>
    <w:rsid w:val="00E01581"/>
    <w:rsid w:val="00E22ACD"/>
    <w:rsid w:val="00E432BC"/>
    <w:rsid w:val="00E620B0"/>
    <w:rsid w:val="00E735B7"/>
    <w:rsid w:val="00E77DD6"/>
    <w:rsid w:val="00E81B40"/>
    <w:rsid w:val="00EA1204"/>
    <w:rsid w:val="00EC5864"/>
    <w:rsid w:val="00EF555B"/>
    <w:rsid w:val="00F027BB"/>
    <w:rsid w:val="00F11DCF"/>
    <w:rsid w:val="00F152C5"/>
    <w:rsid w:val="00F162EA"/>
    <w:rsid w:val="00F35A11"/>
    <w:rsid w:val="00F52D27"/>
    <w:rsid w:val="00F83527"/>
    <w:rsid w:val="00F97DAB"/>
    <w:rsid w:val="00FD0862"/>
    <w:rsid w:val="00FD583F"/>
    <w:rsid w:val="00FD7488"/>
    <w:rsid w:val="00FF16B4"/>
    <w:rsid w:val="00FF687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1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customStyle="1" w:styleId="Prrafodesublista">
    <w:name w:val="Párrafo de sublista"/>
    <w:basedOn w:val="Prrafodelista"/>
    <w:qFormat/>
    <w:rsid w:val="00FF6871"/>
    <w:pPr>
      <w:keepNext/>
      <w:numPr>
        <w:numId w:val="9"/>
      </w:numPr>
      <w:tabs>
        <w:tab w:val="num" w:pos="360"/>
      </w:tabs>
      <w:spacing w:before="120" w:after="120" w:line="240" w:lineRule="auto"/>
      <w:ind w:left="720" w:firstLine="0"/>
      <w:contextualSpacing w:val="0"/>
      <w:jc w:val="both"/>
    </w:pPr>
    <w:rPr>
      <w:rFonts w:eastAsia="Courier New" w:cs="Courier New"/>
      <w:b w:val="0"/>
      <w:color w:val="auto"/>
      <w:sz w:val="22"/>
      <w:lang w:val="en-GB"/>
    </w:rPr>
  </w:style>
  <w:style w:type="table" w:styleId="Tablaconcuadrcula1clara">
    <w:name w:val="Grid Table 1 Light"/>
    <w:basedOn w:val="Tablanormal"/>
    <w:uiPriority w:val="46"/>
    <w:rsid w:val="00087C4D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1E36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E362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1E362D"/>
  </w:style>
  <w:style w:type="paragraph" w:styleId="TDC2">
    <w:name w:val="toc 2"/>
    <w:basedOn w:val="Normal"/>
    <w:next w:val="Normal"/>
    <w:autoRedefine/>
    <w:uiPriority w:val="39"/>
    <w:unhideWhenUsed/>
    <w:rsid w:val="00F97DAB"/>
    <w:pPr>
      <w:spacing w:after="100"/>
      <w:ind w:left="280"/>
    </w:pPr>
  </w:style>
  <w:style w:type="paragraph" w:styleId="Textoindependiente">
    <w:name w:val="Body Text"/>
    <w:basedOn w:val="Normal"/>
    <w:link w:val="TextoindependienteCar"/>
    <w:uiPriority w:val="1"/>
    <w:unhideWhenUsed/>
    <w:qFormat/>
    <w:rsid w:val="00C3371B"/>
    <w:pPr>
      <w:widowControl w:val="0"/>
      <w:autoSpaceDE w:val="0"/>
      <w:autoSpaceDN w:val="0"/>
      <w:spacing w:line="240" w:lineRule="auto"/>
    </w:pPr>
    <w:rPr>
      <w:rFonts w:ascii="Calibri" w:eastAsia="Calibri" w:hAnsi="Calibri" w:cs="Calibri"/>
      <w:b w:val="0"/>
      <w:color w:val="auto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3371B"/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C3371B"/>
    <w:pPr>
      <w:widowControl w:val="0"/>
      <w:autoSpaceDE w:val="0"/>
      <w:autoSpaceDN w:val="0"/>
      <w:spacing w:before="1" w:line="271" w:lineRule="exact"/>
      <w:ind w:left="18"/>
      <w:jc w:val="center"/>
    </w:pPr>
    <w:rPr>
      <w:rFonts w:ascii="Calibri" w:eastAsia="Calibri" w:hAnsi="Calibri" w:cs="Calibri"/>
      <w:b w:val="0"/>
      <w:color w:val="auto"/>
      <w:sz w:val="22"/>
    </w:rPr>
  </w:style>
  <w:style w:type="table" w:customStyle="1" w:styleId="TableNormal">
    <w:name w:val="Table Normal"/>
    <w:uiPriority w:val="2"/>
    <w:semiHidden/>
    <w:qFormat/>
    <w:rsid w:val="00C3371B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272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1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97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149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1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1F51D1" w:rsidRDefault="000C0B76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0DE"/>
    <w:rsid w:val="0004565C"/>
    <w:rsid w:val="000C0B76"/>
    <w:rsid w:val="00107DF4"/>
    <w:rsid w:val="00122C84"/>
    <w:rsid w:val="001F51D1"/>
    <w:rsid w:val="003B08DC"/>
    <w:rsid w:val="00456DD4"/>
    <w:rsid w:val="00647B1C"/>
    <w:rsid w:val="0066684E"/>
    <w:rsid w:val="00766FD5"/>
    <w:rsid w:val="0088054C"/>
    <w:rsid w:val="0096388A"/>
    <w:rsid w:val="00AC50DE"/>
    <w:rsid w:val="00AE12B7"/>
    <w:rsid w:val="00B10F68"/>
    <w:rsid w:val="00B76054"/>
    <w:rsid w:val="00C36D0C"/>
    <w:rsid w:val="00C714F1"/>
    <w:rsid w:val="00C73A02"/>
    <w:rsid w:val="00C93110"/>
    <w:rsid w:val="00CD45E6"/>
    <w:rsid w:val="00DB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305</TotalTime>
  <Pages>1</Pages>
  <Words>702</Words>
  <Characters>3867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JUAN ANTONIO MORENO MOGUEL</cp:lastModifiedBy>
  <cp:revision>52</cp:revision>
  <cp:lastPrinted>2024-02-15T17:19:00Z</cp:lastPrinted>
  <dcterms:created xsi:type="dcterms:W3CDTF">2023-02-15T16:33:00Z</dcterms:created>
  <dcterms:modified xsi:type="dcterms:W3CDTF">2024-02-15T17:23:00Z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